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272" w:type="dxa"/>
        <w:tblLayout w:type="fixed"/>
        <w:tblLook w:val="0600" w:firstRow="0" w:lastRow="0" w:firstColumn="0" w:lastColumn="0" w:noHBand="1" w:noVBand="1"/>
      </w:tblPr>
      <w:tblGrid>
        <w:gridCol w:w="8272"/>
      </w:tblGrid>
      <w:tr w:rsidR="00E47672" w14:paraId="4F2F7766" w14:textId="77777777" w:rsidTr="00684A98">
        <w:trPr>
          <w:trHeight w:val="208"/>
        </w:trPr>
        <w:tc>
          <w:tcPr>
            <w:tcW w:w="8272" w:type="dxa"/>
          </w:tcPr>
          <w:p w14:paraId="7D1CA694" w14:textId="0CA3B87E" w:rsidR="00E47672" w:rsidRPr="00684A98" w:rsidRDefault="00684A98" w:rsidP="000B68A3">
            <w:pPr>
              <w:pStyle w:val="Title"/>
              <w:rPr>
                <w:sz w:val="68"/>
                <w:szCs w:val="68"/>
              </w:rPr>
            </w:pPr>
            <w:bookmarkStart w:id="0" w:name="_Toc321147011"/>
            <w:bookmarkStart w:id="1" w:name="_Toc318189312"/>
            <w:bookmarkStart w:id="2" w:name="_Toc318188327"/>
            <w:bookmarkStart w:id="3" w:name="_Toc318188227"/>
            <w:bookmarkStart w:id="4" w:name="_Toc321147149"/>
            <w:r w:rsidRPr="00684A98">
              <w:rPr>
                <w:sz w:val="68"/>
                <w:szCs w:val="68"/>
              </w:rPr>
              <w:t>Effect of hydrophobic chain length on melting temperature</w:t>
            </w:r>
          </w:p>
        </w:tc>
      </w:tr>
      <w:tr w:rsidR="00E47672" w:rsidRPr="00A43BB7" w14:paraId="1FE97F01" w14:textId="77777777" w:rsidTr="00684A98">
        <w:trPr>
          <w:trHeight w:val="208"/>
        </w:trPr>
        <w:tc>
          <w:tcPr>
            <w:tcW w:w="8272" w:type="dxa"/>
          </w:tcPr>
          <w:p w14:paraId="6B0452CD" w14:textId="22DC3B58" w:rsidR="00E47672" w:rsidRPr="000F0D26" w:rsidRDefault="00684A98" w:rsidP="000B68A3">
            <w:pPr>
              <w:pStyle w:val="Subtitle"/>
              <w:jc w:val="both"/>
              <w:rPr>
                <w:lang w:val="pt-PT"/>
              </w:rPr>
            </w:pPr>
            <w:r w:rsidRPr="000F0D26">
              <w:rPr>
                <w:lang w:val="pt-PT"/>
              </w:rPr>
              <w:t>ANA FERNANDES,</w:t>
            </w:r>
            <w:r w:rsidR="000F0D26" w:rsidRPr="000F0D26">
              <w:rPr>
                <w:lang w:val="pt-PT"/>
              </w:rPr>
              <w:t xml:space="preserve"> Patricia Losada-P´erez</w:t>
            </w:r>
            <w:r w:rsidRPr="000F0D26">
              <w:rPr>
                <w:lang w:val="pt-PT"/>
              </w:rPr>
              <w:t xml:space="preserve"> Physic of interfaces, ulb 2023/2024</w:t>
            </w:r>
          </w:p>
        </w:tc>
      </w:tr>
      <w:tr w:rsidR="00E47672" w:rsidRPr="00A43BB7" w14:paraId="0E445ACF" w14:textId="77777777" w:rsidTr="00684A98">
        <w:trPr>
          <w:trHeight w:val="2329"/>
        </w:trPr>
        <w:tc>
          <w:tcPr>
            <w:tcW w:w="8272" w:type="dxa"/>
          </w:tcPr>
          <w:p w14:paraId="5BBA1F01" w14:textId="5D15C6EC" w:rsidR="00E47672" w:rsidRPr="000F0D26" w:rsidRDefault="00E47672" w:rsidP="000B68A3">
            <w:pPr>
              <w:pStyle w:val="ContactInfo"/>
              <w:ind w:left="0"/>
              <w:jc w:val="both"/>
              <w:rPr>
                <w:lang w:val="pt-PT"/>
              </w:rPr>
            </w:pPr>
          </w:p>
        </w:tc>
      </w:tr>
      <w:tr w:rsidR="00FE1397" w:rsidRPr="00A43BB7" w14:paraId="477B0043" w14:textId="77777777" w:rsidTr="00684A98">
        <w:trPr>
          <w:trHeight w:val="208"/>
        </w:trPr>
        <w:tc>
          <w:tcPr>
            <w:tcW w:w="8272" w:type="dxa"/>
          </w:tcPr>
          <w:p w14:paraId="6F5C6AD2" w14:textId="6BB2E62C" w:rsidR="00FE1397" w:rsidRPr="000F0D26" w:rsidRDefault="00684A98" w:rsidP="000B68A3">
            <w:pPr>
              <w:pStyle w:val="ContactInfo"/>
              <w:jc w:val="both"/>
              <w:rPr>
                <w:lang w:val="pt-PT"/>
              </w:rPr>
            </w:pPr>
            <w:r w:rsidRPr="00684A98">
              <w:rPr>
                <w:b/>
                <w:noProof/>
              </w:rPr>
              <w:drawing>
                <wp:anchor distT="0" distB="0" distL="114300" distR="114300" simplePos="0" relativeHeight="251699200" behindDoc="1" locked="0" layoutInCell="1" allowOverlap="1" wp14:anchorId="5562BBF1" wp14:editId="013B1011">
                  <wp:simplePos x="0" y="0"/>
                  <wp:positionH relativeFrom="margin">
                    <wp:posOffset>2040890</wp:posOffset>
                  </wp:positionH>
                  <wp:positionV relativeFrom="paragraph">
                    <wp:posOffset>-1426845</wp:posOffset>
                  </wp:positionV>
                  <wp:extent cx="4748932" cy="4481677"/>
                  <wp:effectExtent l="0" t="0" r="0" b="0"/>
                  <wp:wrapNone/>
                  <wp:docPr id="73956599" name="Picture 6" descr="Illustration of a buckling simulation using the MARTINI model for DMP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llustration of a buckling simulation using the MARTINI model for DMPC...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8932" cy="4481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5821962" w14:textId="5D71A424" w:rsidR="0074501E" w:rsidRPr="000F0D26" w:rsidRDefault="0074501E" w:rsidP="000B68A3">
      <w:pPr>
        <w:pStyle w:val="Heading1"/>
        <w:jc w:val="both"/>
        <w:rPr>
          <w:lang w:val="pt-PT"/>
        </w:rPr>
        <w:sectPr w:rsidR="0074501E" w:rsidRPr="000F0D26" w:rsidSect="00BB56E6">
          <w:footerReference w:type="default" r:id="rId12"/>
          <w:headerReference w:type="first" r:id="rId13"/>
          <w:footerReference w:type="first" r:id="rId14"/>
          <w:pgSz w:w="12240" w:h="15840"/>
          <w:pgMar w:top="720" w:right="720" w:bottom="720" w:left="720" w:header="720" w:footer="720" w:gutter="0"/>
          <w:pgNumType w:start="0"/>
          <w:cols w:space="720"/>
          <w:titlePg/>
          <w:docGrid w:linePitch="360"/>
        </w:sectPr>
      </w:pPr>
    </w:p>
    <w:bookmarkEnd w:id="0"/>
    <w:bookmarkEnd w:id="1"/>
    <w:bookmarkEnd w:id="2"/>
    <w:bookmarkEnd w:id="3"/>
    <w:bookmarkEnd w:id="4"/>
    <w:p w14:paraId="4049A952" w14:textId="38997780" w:rsidR="00294702" w:rsidRDefault="00602D73" w:rsidP="000B68A3">
      <w:pPr>
        <w:jc w:val="both"/>
        <w:rPr>
          <w:b/>
          <w:bCs/>
          <w:sz w:val="24"/>
          <w:szCs w:val="24"/>
        </w:rPr>
      </w:pPr>
      <w:r>
        <w:rPr>
          <w:b/>
          <w:bCs/>
          <w:sz w:val="24"/>
          <w:szCs w:val="24"/>
        </w:rPr>
        <w:lastRenderedPageBreak/>
        <w:t>Abstract</w:t>
      </w:r>
    </w:p>
    <w:p w14:paraId="3C65FC5E" w14:textId="77777777" w:rsidR="00602D73" w:rsidRDefault="00602D73" w:rsidP="000B68A3">
      <w:pPr>
        <w:jc w:val="both"/>
        <w:rPr>
          <w:b/>
          <w:bCs/>
          <w:sz w:val="24"/>
          <w:szCs w:val="24"/>
        </w:rPr>
      </w:pPr>
    </w:p>
    <w:p w14:paraId="2AF1147C" w14:textId="6B7F599D" w:rsidR="00602D73" w:rsidRPr="00602D73" w:rsidRDefault="00602D73" w:rsidP="000B68A3">
      <w:pPr>
        <w:jc w:val="both"/>
        <w:rPr>
          <w:b/>
          <w:bCs/>
          <w:sz w:val="24"/>
          <w:szCs w:val="24"/>
        </w:rPr>
      </w:pPr>
      <w:r>
        <w:rPr>
          <w:rFonts w:ascii="Segoe UI" w:hAnsi="Segoe UI" w:cs="Segoe UI"/>
          <w:color w:val="404040"/>
          <w:sz w:val="21"/>
          <w:szCs w:val="21"/>
          <w:shd w:val="clear" w:color="auto" w:fill="FFFFFF"/>
        </w:rPr>
        <w:t>Lipid vesicles are model systems for studying cell membranes</w:t>
      </w:r>
      <w:r w:rsidR="00F843A8">
        <w:rPr>
          <w:rFonts w:ascii="Segoe UI" w:hAnsi="Segoe UI" w:cs="Segoe UI"/>
          <w:color w:val="404040"/>
          <w:sz w:val="21"/>
          <w:szCs w:val="21"/>
          <w:shd w:val="clear" w:color="auto" w:fill="FFFFFF"/>
        </w:rPr>
        <w:t>, t</w:t>
      </w:r>
      <w:r>
        <w:rPr>
          <w:rFonts w:ascii="Segoe UI" w:hAnsi="Segoe UI" w:cs="Segoe UI"/>
          <w:color w:val="404040"/>
          <w:sz w:val="21"/>
          <w:szCs w:val="21"/>
          <w:shd w:val="clear" w:color="auto" w:fill="FFFFFF"/>
        </w:rPr>
        <w:t>hey can form intact supported vesicle layers or rupture into lipid bilayers.</w:t>
      </w:r>
      <w:r w:rsidR="00F843A8">
        <w:rPr>
          <w:rFonts w:ascii="Segoe UI" w:hAnsi="Segoe UI" w:cs="Segoe UI"/>
          <w:color w:val="404040"/>
          <w:sz w:val="21"/>
          <w:szCs w:val="21"/>
          <w:shd w:val="clear" w:color="auto" w:fill="FFFFFF"/>
        </w:rPr>
        <w:t xml:space="preserve"> I</w:t>
      </w:r>
      <w:r>
        <w:rPr>
          <w:rFonts w:ascii="Segoe UI" w:hAnsi="Segoe UI" w:cs="Segoe UI"/>
          <w:color w:val="404040"/>
          <w:sz w:val="21"/>
          <w:szCs w:val="21"/>
          <w:shd w:val="clear" w:color="auto" w:fill="FFFFFF"/>
        </w:rPr>
        <w:t xml:space="preserve">nformation about vesicle properties and behavior </w:t>
      </w:r>
      <w:r w:rsidR="00F843A8">
        <w:rPr>
          <w:rFonts w:ascii="Segoe UI" w:hAnsi="Segoe UI" w:cs="Segoe UI"/>
          <w:color w:val="404040"/>
          <w:sz w:val="21"/>
          <w:szCs w:val="21"/>
          <w:shd w:val="clear" w:color="auto" w:fill="FFFFFF"/>
        </w:rPr>
        <w:t xml:space="preserve">is </w:t>
      </w:r>
      <w:r>
        <w:rPr>
          <w:rFonts w:ascii="Segoe UI" w:hAnsi="Segoe UI" w:cs="Segoe UI"/>
          <w:color w:val="404040"/>
          <w:sz w:val="21"/>
          <w:szCs w:val="21"/>
          <w:shd w:val="clear" w:color="auto" w:fill="FFFFFF"/>
        </w:rPr>
        <w:t xml:space="preserve">important for studying adhesion, budding, and intercellular communication. </w:t>
      </w:r>
      <w:r w:rsidR="00F843A8">
        <w:rPr>
          <w:rFonts w:ascii="Segoe UI" w:hAnsi="Segoe UI" w:cs="Segoe UI"/>
          <w:color w:val="404040"/>
          <w:sz w:val="21"/>
          <w:szCs w:val="21"/>
          <w:shd w:val="clear" w:color="auto" w:fill="FFFFFF"/>
        </w:rPr>
        <w:t>In this experiment we will study how</w:t>
      </w:r>
      <w:r>
        <w:rPr>
          <w:rFonts w:ascii="Segoe UI" w:hAnsi="Segoe UI" w:cs="Segoe UI"/>
          <w:color w:val="404040"/>
          <w:sz w:val="21"/>
          <w:szCs w:val="21"/>
          <w:shd w:val="clear" w:color="auto" w:fill="FFFFFF"/>
        </w:rPr>
        <w:t xml:space="preserve"> </w:t>
      </w:r>
      <w:r w:rsidR="00F843A8">
        <w:rPr>
          <w:rFonts w:ascii="Segoe UI" w:hAnsi="Segoe UI" w:cs="Segoe UI"/>
          <w:color w:val="404040"/>
          <w:sz w:val="21"/>
          <w:szCs w:val="21"/>
          <w:shd w:val="clear" w:color="auto" w:fill="FFFFFF"/>
        </w:rPr>
        <w:t>v</w:t>
      </w:r>
      <w:r>
        <w:rPr>
          <w:rFonts w:ascii="Segoe UI" w:hAnsi="Segoe UI" w:cs="Segoe UI"/>
          <w:color w:val="404040"/>
          <w:sz w:val="21"/>
          <w:szCs w:val="21"/>
          <w:shd w:val="clear" w:color="auto" w:fill="FFFFFF"/>
        </w:rPr>
        <w:t>esicle deformation upon adhesion is influenced by lipid organization</w:t>
      </w:r>
      <w:r w:rsidR="00F843A8">
        <w:rPr>
          <w:rFonts w:ascii="Segoe UI" w:hAnsi="Segoe UI" w:cs="Segoe UI"/>
          <w:color w:val="404040"/>
          <w:sz w:val="21"/>
          <w:szCs w:val="21"/>
          <w:shd w:val="clear" w:color="auto" w:fill="FFFFFF"/>
        </w:rPr>
        <w:t>, using</w:t>
      </w:r>
      <w:r>
        <w:rPr>
          <w:rFonts w:ascii="Segoe UI" w:hAnsi="Segoe UI" w:cs="Segoe UI"/>
          <w:color w:val="404040"/>
          <w:sz w:val="21"/>
          <w:szCs w:val="21"/>
          <w:shd w:val="clear" w:color="auto" w:fill="FFFFFF"/>
        </w:rPr>
        <w:t xml:space="preserve"> QCM-D </w:t>
      </w:r>
      <w:r w:rsidR="00F843A8">
        <w:rPr>
          <w:rFonts w:ascii="Segoe UI" w:hAnsi="Segoe UI" w:cs="Segoe UI"/>
          <w:color w:val="404040"/>
          <w:sz w:val="21"/>
          <w:szCs w:val="21"/>
          <w:shd w:val="clear" w:color="auto" w:fill="FFFFFF"/>
        </w:rPr>
        <w:t>as</w:t>
      </w:r>
      <w:r>
        <w:rPr>
          <w:rFonts w:ascii="Segoe UI" w:hAnsi="Segoe UI" w:cs="Segoe UI"/>
          <w:color w:val="404040"/>
          <w:sz w:val="21"/>
          <w:szCs w:val="21"/>
          <w:shd w:val="clear" w:color="auto" w:fill="FFFFFF"/>
        </w:rPr>
        <w:t xml:space="preserve"> a technique for detecting and characterizing lipid membranes. The paper investigates how the number of carbons in lipid chains affects phase transitions</w:t>
      </w:r>
      <w:r w:rsidR="00F843A8">
        <w:rPr>
          <w:rFonts w:ascii="Segoe UI" w:hAnsi="Segoe UI" w:cs="Segoe UI"/>
          <w:color w:val="404040"/>
          <w:sz w:val="21"/>
          <w:szCs w:val="21"/>
          <w:shd w:val="clear" w:color="auto" w:fill="FFFFFF"/>
        </w:rPr>
        <w:t xml:space="preserve">, using </w:t>
      </w:r>
      <w:r>
        <w:rPr>
          <w:rFonts w:ascii="Segoe UI" w:hAnsi="Segoe UI" w:cs="Segoe UI"/>
          <w:color w:val="404040"/>
          <w:sz w:val="21"/>
          <w:szCs w:val="21"/>
          <w:shd w:val="clear" w:color="auto" w:fill="FFFFFF"/>
        </w:rPr>
        <w:t>DHPC</w:t>
      </w:r>
      <w:r w:rsidR="00F843A8">
        <w:rPr>
          <w:rFonts w:ascii="Segoe UI" w:hAnsi="Segoe UI" w:cs="Segoe UI"/>
          <w:color w:val="404040"/>
          <w:sz w:val="21"/>
          <w:szCs w:val="21"/>
          <w:shd w:val="clear" w:color="auto" w:fill="FFFFFF"/>
        </w:rPr>
        <w:t xml:space="preserve"> </w:t>
      </w:r>
      <w:proofErr w:type="gramStart"/>
      <w:r w:rsidR="00F843A8">
        <w:rPr>
          <w:rFonts w:ascii="Segoe UI" w:hAnsi="Segoe UI" w:cs="Segoe UI"/>
          <w:color w:val="404040"/>
          <w:sz w:val="21"/>
          <w:szCs w:val="21"/>
          <w:shd w:val="clear" w:color="auto" w:fill="FFFFFF"/>
        </w:rPr>
        <w:t>vesicles</w:t>
      </w:r>
      <w:proofErr w:type="gramEnd"/>
      <w:r>
        <w:rPr>
          <w:rFonts w:ascii="Segoe UI" w:hAnsi="Segoe UI" w:cs="Segoe UI"/>
          <w:color w:val="404040"/>
          <w:sz w:val="21"/>
          <w:szCs w:val="21"/>
          <w:shd w:val="clear" w:color="auto" w:fill="FFFFFF"/>
        </w:rPr>
        <w:t xml:space="preserve"> to characterize phase transition behavior.</w:t>
      </w:r>
    </w:p>
    <w:p w14:paraId="2061222E" w14:textId="77777777" w:rsidR="00294702" w:rsidRDefault="00294702" w:rsidP="000B68A3">
      <w:pPr>
        <w:jc w:val="both"/>
      </w:pPr>
    </w:p>
    <w:p w14:paraId="5DDA422C" w14:textId="77777777" w:rsidR="00294702" w:rsidRDefault="00294702" w:rsidP="000B68A3">
      <w:pPr>
        <w:jc w:val="both"/>
      </w:pPr>
    </w:p>
    <w:p w14:paraId="66F779DB" w14:textId="77777777" w:rsidR="00294702" w:rsidRDefault="00294702" w:rsidP="000B68A3">
      <w:pPr>
        <w:jc w:val="both"/>
      </w:pPr>
    </w:p>
    <w:p w14:paraId="169E3062" w14:textId="77777777" w:rsidR="00294702" w:rsidRDefault="00294702" w:rsidP="000B68A3">
      <w:pPr>
        <w:jc w:val="both"/>
      </w:pPr>
    </w:p>
    <w:p w14:paraId="629D1DD0" w14:textId="77777777" w:rsidR="00294702" w:rsidRDefault="00294702" w:rsidP="000B68A3">
      <w:pPr>
        <w:jc w:val="both"/>
      </w:pPr>
    </w:p>
    <w:p w14:paraId="134643F4" w14:textId="77777777" w:rsidR="00294702" w:rsidRDefault="00294702" w:rsidP="000B68A3">
      <w:pPr>
        <w:jc w:val="both"/>
      </w:pPr>
    </w:p>
    <w:p w14:paraId="4B34D99F" w14:textId="77777777" w:rsidR="00294702" w:rsidRDefault="00294702" w:rsidP="000B68A3">
      <w:pPr>
        <w:jc w:val="both"/>
      </w:pPr>
    </w:p>
    <w:p w14:paraId="611D1C83" w14:textId="77777777" w:rsidR="00294702" w:rsidRDefault="00294702" w:rsidP="000B68A3">
      <w:pPr>
        <w:jc w:val="both"/>
      </w:pPr>
    </w:p>
    <w:p w14:paraId="41845DFE" w14:textId="77777777" w:rsidR="009C624F" w:rsidRDefault="009C624F" w:rsidP="000B68A3">
      <w:pPr>
        <w:jc w:val="both"/>
      </w:pPr>
    </w:p>
    <w:p w14:paraId="164A0393" w14:textId="77777777" w:rsidR="009C624F" w:rsidRDefault="009C624F" w:rsidP="000B68A3">
      <w:pPr>
        <w:jc w:val="both"/>
      </w:pPr>
    </w:p>
    <w:p w14:paraId="011FE661" w14:textId="77777777" w:rsidR="009C624F" w:rsidRDefault="009C624F" w:rsidP="000B68A3">
      <w:pPr>
        <w:jc w:val="both"/>
      </w:pPr>
    </w:p>
    <w:p w14:paraId="05E5F625" w14:textId="77777777" w:rsidR="009C624F" w:rsidRDefault="009C624F" w:rsidP="000B68A3">
      <w:pPr>
        <w:jc w:val="both"/>
      </w:pPr>
    </w:p>
    <w:p w14:paraId="1598B2EC" w14:textId="77777777" w:rsidR="009C624F" w:rsidRDefault="009C624F" w:rsidP="000B68A3">
      <w:pPr>
        <w:jc w:val="both"/>
      </w:pPr>
    </w:p>
    <w:p w14:paraId="1B3C855A" w14:textId="77777777" w:rsidR="009C624F" w:rsidRDefault="009C624F" w:rsidP="000B68A3">
      <w:pPr>
        <w:jc w:val="both"/>
      </w:pPr>
    </w:p>
    <w:p w14:paraId="273D6F2D" w14:textId="77777777" w:rsidR="009C624F" w:rsidRDefault="009C624F" w:rsidP="000B68A3">
      <w:pPr>
        <w:jc w:val="both"/>
      </w:pPr>
    </w:p>
    <w:p w14:paraId="13E9715F" w14:textId="77777777" w:rsidR="000B68A3" w:rsidRDefault="000B68A3" w:rsidP="000B68A3">
      <w:pPr>
        <w:jc w:val="both"/>
      </w:pPr>
    </w:p>
    <w:p w14:paraId="3F570E9F" w14:textId="77777777" w:rsidR="000B68A3" w:rsidRDefault="000B68A3" w:rsidP="000B68A3">
      <w:pPr>
        <w:jc w:val="both"/>
      </w:pPr>
    </w:p>
    <w:p w14:paraId="5D502B8B" w14:textId="77777777" w:rsidR="000B68A3" w:rsidRDefault="000B68A3" w:rsidP="000B68A3">
      <w:pPr>
        <w:jc w:val="both"/>
      </w:pPr>
    </w:p>
    <w:p w14:paraId="0380B861" w14:textId="77777777" w:rsidR="000B68A3" w:rsidRDefault="000B68A3" w:rsidP="000B68A3">
      <w:pPr>
        <w:jc w:val="both"/>
      </w:pPr>
    </w:p>
    <w:p w14:paraId="54676851" w14:textId="77777777" w:rsidR="009C624F" w:rsidRDefault="009C624F" w:rsidP="000B68A3">
      <w:pPr>
        <w:jc w:val="both"/>
      </w:pPr>
    </w:p>
    <w:p w14:paraId="73F62CC9" w14:textId="77777777" w:rsidR="009C624F" w:rsidRDefault="009C624F" w:rsidP="000B68A3">
      <w:pPr>
        <w:jc w:val="both"/>
        <w:sectPr w:rsidR="009C624F" w:rsidSect="00BB56E6">
          <w:pgSz w:w="12240" w:h="15840"/>
          <w:pgMar w:top="1417" w:right="1701" w:bottom="1417" w:left="1701" w:header="720" w:footer="720" w:gutter="0"/>
          <w:pgNumType w:start="1"/>
          <w:cols w:space="720"/>
          <w:titlePg/>
          <w:docGrid w:linePitch="360"/>
        </w:sectPr>
      </w:pPr>
    </w:p>
    <w:p w14:paraId="3A2D3926" w14:textId="499D7E93" w:rsidR="009C624F" w:rsidRPr="009C624F" w:rsidRDefault="009C624F" w:rsidP="000B68A3">
      <w:pPr>
        <w:pStyle w:val="ListParagraph"/>
        <w:numPr>
          <w:ilvl w:val="0"/>
          <w:numId w:val="21"/>
        </w:numPr>
        <w:jc w:val="both"/>
        <w:rPr>
          <w:b/>
          <w:bCs/>
          <w:sz w:val="24"/>
          <w:szCs w:val="24"/>
        </w:rPr>
      </w:pPr>
      <w:r w:rsidRPr="009C624F">
        <w:rPr>
          <w:b/>
          <w:bCs/>
          <w:sz w:val="24"/>
          <w:szCs w:val="24"/>
        </w:rPr>
        <w:lastRenderedPageBreak/>
        <w:t xml:space="preserve">Introduction </w:t>
      </w:r>
    </w:p>
    <w:p w14:paraId="51B3251F" w14:textId="2543D1F0" w:rsidR="009C624F" w:rsidRDefault="009C624F" w:rsidP="000B68A3">
      <w:pPr>
        <w:ind w:firstLine="360"/>
        <w:jc w:val="both"/>
      </w:pPr>
      <w:r>
        <w:t xml:space="preserve">Lipid vesicles are structures that assemble themselves and are commonly employed as model systems for studying the basic properties of cell membranes. When placed on solid surfaces, they can either form intact supported vesicle layers (SVLs) or rupture into planar supported lipid bilayers (SLBs), with a diameter of ≤ 200 nm onto solid surfaces. The geometry of SVLs captures crucial information about the </w:t>
      </w:r>
      <w:proofErr w:type="gramStart"/>
      <w:r>
        <w:t>vesicles</w:t>
      </w:r>
      <w:proofErr w:type="gramEnd"/>
      <w:r>
        <w:t xml:space="preserve">, including their volume-to-area ratio, adhesion strength, membrane bending properties, and osmotic stress within the supported layer. SVLs </w:t>
      </w:r>
      <w:r w:rsidR="003D1A4D">
        <w:t>are important to study</w:t>
      </w:r>
      <w:r>
        <w:t xml:space="preserve"> adhesion, budding, lipid membrane exchange, fission, and fusion. SVLs</w:t>
      </w:r>
      <w:r w:rsidR="003D1A4D">
        <w:t xml:space="preserve"> behave like endosomes and exosomes</w:t>
      </w:r>
      <w:r>
        <w:t xml:space="preserve"> </w:t>
      </w:r>
      <w:r w:rsidR="003D1A4D">
        <w:t xml:space="preserve">assuming </w:t>
      </w:r>
      <w:r>
        <w:t xml:space="preserve">chemical transport and intercellular communication. </w:t>
      </w:r>
      <w:r w:rsidR="00D05294" w:rsidRPr="00D05294">
        <w:rPr>
          <w:vertAlign w:val="superscript"/>
        </w:rPr>
        <w:t>[7]</w:t>
      </w:r>
    </w:p>
    <w:p w14:paraId="0D9217DC" w14:textId="4AF0E000" w:rsidR="009C624F" w:rsidRDefault="00790358" w:rsidP="000B68A3">
      <w:pPr>
        <w:ind w:firstLine="360"/>
        <w:jc w:val="both"/>
      </w:pPr>
      <w:r>
        <w:t>Through</w:t>
      </w:r>
      <w:r w:rsidR="003D1A4D">
        <w:t xml:space="preserve"> the study of the</w:t>
      </w:r>
      <w:r w:rsidR="009C624F">
        <w:t xml:space="preserve"> adhesion, bending, and geometrical constraints</w:t>
      </w:r>
      <w:r w:rsidR="003D1A4D">
        <w:t>, we can determine the vesicle’s shape upon adsorption</w:t>
      </w:r>
      <w:r w:rsidR="009C624F">
        <w:t xml:space="preserve">. </w:t>
      </w:r>
    </w:p>
    <w:p w14:paraId="1D221F93" w14:textId="7594B51D" w:rsidR="003D1A4D" w:rsidRPr="00790358" w:rsidRDefault="00790358" w:rsidP="000B68A3">
      <w:pPr>
        <w:jc w:val="both"/>
        <w:rPr>
          <w:b/>
          <w:bCs/>
        </w:rPr>
      </w:pPr>
      <m:oMathPara>
        <m:oMath>
          <m:r>
            <m:rPr>
              <m:sty m:val="bi"/>
            </m:rPr>
            <w:rPr>
              <w:rFonts w:ascii="Cambria Math" w:hAnsi="Cambria Math"/>
              <w:sz w:val="14"/>
              <w:szCs w:val="14"/>
            </w:rPr>
            <m:t>F=</m:t>
          </m:r>
          <m:f>
            <m:fPr>
              <m:ctrlPr>
                <w:rPr>
                  <w:rFonts w:ascii="Cambria Math" w:hAnsi="Cambria Math"/>
                  <w:b/>
                  <w:bCs/>
                  <w:i/>
                  <w:sz w:val="14"/>
                  <w:szCs w:val="14"/>
                </w:rPr>
              </m:ctrlPr>
            </m:fPr>
            <m:num>
              <m:r>
                <m:rPr>
                  <m:sty m:val="bi"/>
                </m:rPr>
                <w:rPr>
                  <w:rFonts w:ascii="Cambria Math" w:hAnsi="Cambria Math"/>
                  <w:sz w:val="14"/>
                  <w:szCs w:val="14"/>
                </w:rPr>
                <m:t>1</m:t>
              </m:r>
            </m:num>
            <m:den>
              <m:r>
                <m:rPr>
                  <m:sty m:val="bi"/>
                </m:rPr>
                <w:rPr>
                  <w:rFonts w:ascii="Cambria Math" w:hAnsi="Cambria Math"/>
                  <w:sz w:val="14"/>
                  <w:szCs w:val="14"/>
                </w:rPr>
                <m:t>2</m:t>
              </m:r>
            </m:den>
          </m:f>
          <m:r>
            <m:rPr>
              <m:sty m:val="bi"/>
            </m:rPr>
            <w:rPr>
              <w:rFonts w:ascii="Cambria Math" w:hAnsi="Cambria Math"/>
              <w:sz w:val="14"/>
              <w:szCs w:val="14"/>
            </w:rPr>
            <m:t>k∮</m:t>
          </m:r>
          <m:sSup>
            <m:sSupPr>
              <m:ctrlPr>
                <w:rPr>
                  <w:rFonts w:ascii="Cambria Math" w:hAnsi="Cambria Math"/>
                  <w:b/>
                  <w:bCs/>
                  <w:i/>
                  <w:sz w:val="14"/>
                  <w:szCs w:val="14"/>
                </w:rPr>
              </m:ctrlPr>
            </m:sSupPr>
            <m:e>
              <m:d>
                <m:dPr>
                  <m:ctrlPr>
                    <w:rPr>
                      <w:rFonts w:ascii="Cambria Math" w:hAnsi="Cambria Math"/>
                      <w:b/>
                      <w:bCs/>
                      <w:i/>
                      <w:sz w:val="14"/>
                      <w:szCs w:val="14"/>
                    </w:rPr>
                  </m:ctrlPr>
                </m:dPr>
                <m:e>
                  <m:r>
                    <m:rPr>
                      <m:sty m:val="bi"/>
                    </m:rPr>
                    <w:rPr>
                      <w:rFonts w:ascii="Cambria Math" w:hAnsi="Cambria Math"/>
                      <w:sz w:val="14"/>
                      <w:szCs w:val="14"/>
                    </w:rPr>
                    <m:t>C</m:t>
                  </m:r>
                  <m:r>
                    <m:rPr>
                      <m:sty m:val="bi"/>
                    </m:rPr>
                    <w:rPr>
                      <w:rFonts w:ascii="Cambria Math" w:hAnsi="Cambria Math"/>
                      <w:sz w:val="14"/>
                      <w:szCs w:val="14"/>
                    </w:rPr>
                    <m:t>1+C</m:t>
                  </m:r>
                  <m:r>
                    <m:rPr>
                      <m:sty m:val="bi"/>
                    </m:rPr>
                    <w:rPr>
                      <w:rFonts w:ascii="Cambria Math" w:hAnsi="Cambria Math"/>
                      <w:sz w:val="14"/>
                      <w:szCs w:val="14"/>
                    </w:rPr>
                    <m:t>2-C</m:t>
                  </m:r>
                  <m:r>
                    <m:rPr>
                      <m:sty m:val="bi"/>
                    </m:rPr>
                    <w:rPr>
                      <w:rFonts w:ascii="Cambria Math" w:hAnsi="Cambria Math"/>
                      <w:sz w:val="14"/>
                      <w:szCs w:val="14"/>
                    </w:rPr>
                    <m:t>0</m:t>
                  </m:r>
                </m:e>
              </m:d>
            </m:e>
            <m:sup>
              <m:r>
                <m:rPr>
                  <m:sty m:val="bi"/>
                </m:rPr>
                <w:rPr>
                  <w:rFonts w:ascii="Cambria Math" w:hAnsi="Cambria Math"/>
                  <w:sz w:val="14"/>
                  <w:szCs w:val="14"/>
                </w:rPr>
                <m:t>2</m:t>
              </m:r>
            </m:sup>
          </m:sSup>
          <m:r>
            <m:rPr>
              <m:sty m:val="bi"/>
            </m:rPr>
            <w:rPr>
              <w:rFonts w:ascii="Cambria Math" w:hAnsi="Cambria Math"/>
              <w:sz w:val="14"/>
              <w:szCs w:val="14"/>
            </w:rPr>
            <m:t>dA+kG∮C</m:t>
          </m:r>
          <m:r>
            <m:rPr>
              <m:sty m:val="bi"/>
            </m:rPr>
            <w:rPr>
              <w:rFonts w:ascii="Cambria Math" w:hAnsi="Cambria Math"/>
              <w:sz w:val="14"/>
              <w:szCs w:val="14"/>
            </w:rPr>
            <m:t>1</m:t>
          </m:r>
          <m:r>
            <m:rPr>
              <m:sty m:val="bi"/>
            </m:rPr>
            <w:rPr>
              <w:rFonts w:ascii="Cambria Math" w:hAnsi="Cambria Math"/>
              <w:sz w:val="14"/>
              <w:szCs w:val="14"/>
            </w:rPr>
            <m:t>C</m:t>
          </m:r>
          <m:r>
            <m:rPr>
              <m:sty m:val="bi"/>
            </m:rPr>
            <w:rPr>
              <w:rFonts w:ascii="Cambria Math" w:hAnsi="Cambria Math"/>
              <w:sz w:val="14"/>
              <w:szCs w:val="14"/>
            </w:rPr>
            <m:t>2</m:t>
          </m:r>
          <m:r>
            <m:rPr>
              <m:sty m:val="bi"/>
            </m:rPr>
            <w:rPr>
              <w:rFonts w:ascii="Cambria Math" w:hAnsi="Cambria Math"/>
              <w:sz w:val="14"/>
              <w:szCs w:val="14"/>
            </w:rPr>
            <m:t xml:space="preserve">dA-WAc+PV+∑A </m:t>
          </m:r>
        </m:oMath>
      </m:oMathPara>
    </w:p>
    <w:p w14:paraId="6F903408" w14:textId="6EEAC114" w:rsidR="009C624F" w:rsidRDefault="009C624F" w:rsidP="000B68A3">
      <w:pPr>
        <w:ind w:firstLine="720"/>
        <w:jc w:val="both"/>
      </w:pPr>
      <w:r>
        <w:t xml:space="preserve">The free energy expression </w:t>
      </w:r>
      <w:r w:rsidR="006C58A5">
        <w:t xml:space="preserve">F </w:t>
      </w:r>
      <w:r>
        <w:t xml:space="preserve">for an adsorbed vesicle </w:t>
      </w:r>
      <w:r w:rsidR="003D1A4D">
        <w:t>considers</w:t>
      </w:r>
      <w:r>
        <w:t xml:space="preserve"> adhesion energy, local bending energy, and geometrical constraints. The terms in the equation involve the local bending modulus (</w:t>
      </w:r>
      <w:r>
        <w:rPr>
          <w:rFonts w:hint="eastAsia"/>
        </w:rPr>
        <w:t>κ</w:t>
      </w:r>
      <w:r>
        <w:t>), Gaussian curvature modulus (</w:t>
      </w:r>
      <w:r>
        <w:rPr>
          <w:rFonts w:hint="eastAsia"/>
        </w:rPr>
        <w:t>κ</w:t>
      </w:r>
      <w:r>
        <w:t>G), principal curvatures (C1, C2), effective spontaneous curvature (C0), and other parameters.</w:t>
      </w:r>
    </w:p>
    <w:p w14:paraId="64432C1C" w14:textId="69BD50AD" w:rsidR="009C624F" w:rsidRDefault="009C624F" w:rsidP="000B68A3">
      <w:pPr>
        <w:ind w:firstLine="720"/>
        <w:jc w:val="both"/>
      </w:pPr>
      <w:r>
        <w:t xml:space="preserve">Vesicle deformation upon adhesion is strongly influenced by the lipid organization of the vesicle membrane, which is connected to its phase behavior. Traditional calorimetric approaches are often hindered by the optical inaccessibility of vesicles with diameters ≤ 200 nm and the instability of small </w:t>
      </w:r>
      <w:proofErr w:type="spellStart"/>
      <w:r>
        <w:t>unilamellar</w:t>
      </w:r>
      <w:proofErr w:type="spellEnd"/>
      <w:r>
        <w:t xml:space="preserve"> vesicle (SUV) dispersions.</w:t>
      </w:r>
    </w:p>
    <w:p w14:paraId="1CFB045C" w14:textId="5EAC399E" w:rsidR="009C624F" w:rsidRDefault="009C624F" w:rsidP="000B68A3">
      <w:pPr>
        <w:ind w:firstLine="720"/>
        <w:jc w:val="both"/>
      </w:pPr>
      <w:r>
        <w:t xml:space="preserve">In this context, the quartz crystal microbalance with dissipation monitoring (QCM-D) has emerged as a versatile technique for detecting and characterizing phase transformations in solid-supported lipid membranes. QCM-D, an acoustic-based, label-free technique, is highly sensitive to changes in mass and energy dissipation at the solid-lipid layer-liquid interface. It has proven useful in studying kinetics, adsorption, and formation of supported </w:t>
      </w:r>
      <w:r>
        <w:t>lipid bilayers, as well as probing their interactions with biomolecules.</w:t>
      </w:r>
      <w:r w:rsidR="00DE204A" w:rsidRPr="00DE204A">
        <w:rPr>
          <w:vertAlign w:val="superscript"/>
        </w:rPr>
        <w:t>[4]</w:t>
      </w:r>
    </w:p>
    <w:p w14:paraId="686BBB5F" w14:textId="0FC44F6F" w:rsidR="009C624F" w:rsidRDefault="009C624F" w:rsidP="000B68A3">
      <w:pPr>
        <w:ind w:firstLine="360"/>
        <w:jc w:val="both"/>
      </w:pPr>
      <w:r>
        <w:t xml:space="preserve">In this </w:t>
      </w:r>
      <w:r w:rsidR="00790358">
        <w:t>experience we</w:t>
      </w:r>
      <w:r>
        <w:t xml:space="preserve"> us</w:t>
      </w:r>
      <w:r w:rsidR="00790358">
        <w:t>ed</w:t>
      </w:r>
      <w:r>
        <w:t xml:space="preserve"> QCM-D to investigate how the </w:t>
      </w:r>
      <w:r w:rsidR="006C58A5">
        <w:t>number of carbons in the lipid chain</w:t>
      </w:r>
      <w:r>
        <w:t xml:space="preserve"> influences phase transitions in solid-supported membranes. </w:t>
      </w:r>
      <w:proofErr w:type="spellStart"/>
      <w:r w:rsidR="00142474" w:rsidRPr="00142474">
        <w:t>Diheptadecanoylphosphatidylcholine</w:t>
      </w:r>
      <w:proofErr w:type="spellEnd"/>
      <w:r w:rsidR="00142474" w:rsidRPr="00142474">
        <w:t xml:space="preserve"> (DHPC)</w:t>
      </w:r>
      <w:r>
        <w:t xml:space="preserve"> vesicles </w:t>
      </w:r>
      <w:r w:rsidR="00142474">
        <w:t>were</w:t>
      </w:r>
      <w:r>
        <w:t xml:space="preserve"> chosen </w:t>
      </w:r>
      <w:r w:rsidR="00142474">
        <w:t>to</w:t>
      </w:r>
      <w:r>
        <w:t xml:space="preserve"> characterize phase transition behavior. </w:t>
      </w:r>
      <w:r w:rsidR="00142474">
        <w:t>For that we used a</w:t>
      </w:r>
      <w:r>
        <w:t xml:space="preserve"> solid surface</w:t>
      </w:r>
      <w:r w:rsidR="00142474">
        <w:t xml:space="preserve"> of</w:t>
      </w:r>
      <w:r>
        <w:t xml:space="preserve"> </w:t>
      </w:r>
      <w:r w:rsidR="00142474">
        <w:t xml:space="preserve">polycrystalline Au and the theorical values for the </w:t>
      </w:r>
      <w:r>
        <w:t>adhesion level</w:t>
      </w:r>
      <w:r w:rsidR="00142474">
        <w:t xml:space="preserve"> of</w:t>
      </w:r>
      <w:r>
        <w:t xml:space="preserve"> SiO2. The correlation between surface wettability and membrane phase transitions is explored in relation to vesicle size and adsorption temperature. </w:t>
      </w:r>
    </w:p>
    <w:p w14:paraId="54344574" w14:textId="77777777" w:rsidR="00142474" w:rsidRDefault="00142474" w:rsidP="000B68A3">
      <w:pPr>
        <w:jc w:val="both"/>
      </w:pPr>
    </w:p>
    <w:p w14:paraId="2B4E64AA" w14:textId="4FA13069" w:rsidR="007C5ECB" w:rsidRDefault="00142474" w:rsidP="000B68A3">
      <w:pPr>
        <w:pStyle w:val="ListParagraph"/>
        <w:numPr>
          <w:ilvl w:val="0"/>
          <w:numId w:val="21"/>
        </w:numPr>
        <w:jc w:val="both"/>
        <w:rPr>
          <w:b/>
          <w:bCs/>
          <w:sz w:val="24"/>
          <w:szCs w:val="24"/>
        </w:rPr>
      </w:pPr>
      <w:r w:rsidRPr="00142474">
        <w:rPr>
          <w:b/>
          <w:bCs/>
          <w:sz w:val="24"/>
          <w:szCs w:val="24"/>
        </w:rPr>
        <w:t xml:space="preserve">Materials and methods </w:t>
      </w:r>
    </w:p>
    <w:p w14:paraId="38CCD0A1" w14:textId="77777777" w:rsidR="004A396C" w:rsidRDefault="004A396C" w:rsidP="000B68A3">
      <w:pPr>
        <w:pStyle w:val="ListParagraph"/>
        <w:jc w:val="both"/>
        <w:rPr>
          <w:b/>
          <w:bCs/>
          <w:sz w:val="24"/>
          <w:szCs w:val="24"/>
        </w:rPr>
      </w:pPr>
    </w:p>
    <w:p w14:paraId="0901E29A" w14:textId="57D91C2F" w:rsidR="007C5ECB" w:rsidRPr="007C5ECB" w:rsidRDefault="007C5ECB" w:rsidP="000B68A3">
      <w:pPr>
        <w:pStyle w:val="ListParagraph"/>
        <w:numPr>
          <w:ilvl w:val="1"/>
          <w:numId w:val="21"/>
        </w:numPr>
        <w:jc w:val="both"/>
      </w:pPr>
      <w:r w:rsidRPr="007C5ECB">
        <w:t>Materials</w:t>
      </w:r>
    </w:p>
    <w:p w14:paraId="6344AE74" w14:textId="35EED591" w:rsidR="00142474" w:rsidRDefault="00142474" w:rsidP="000B68A3">
      <w:pPr>
        <w:ind w:firstLine="360"/>
        <w:jc w:val="both"/>
      </w:pPr>
      <w:r w:rsidRPr="00142474">
        <w:t>DHPC has two heptadecanoic acid (17-carbon) chains attached to the glycerol backbone, and it is a phosphatidylcholine like DPPC but with longer acyl chains</w:t>
      </w:r>
      <w:r w:rsidR="007C5ECB">
        <w:t>. A pH 7.4 HEPES buffer was prepared, consisting of 10 mM HEPES (99%) and 150 mM NaCl, both sourced from Sigma-Aldrich (≥99.5%). This buffer solution was utilized to rehydrate the dried lipid films. The lipid quantities were determined through gravimetric analysis, employing an analytical balance.</w:t>
      </w:r>
      <w:r w:rsidR="00D05294">
        <w:t xml:space="preserve"> </w:t>
      </w:r>
      <w:r w:rsidR="00D05294" w:rsidRPr="00D05294">
        <w:rPr>
          <w:vertAlign w:val="superscript"/>
        </w:rPr>
        <w:t>[7]</w:t>
      </w:r>
    </w:p>
    <w:p w14:paraId="015AA0D4" w14:textId="77777777" w:rsidR="007C5ECB" w:rsidRDefault="007C5ECB" w:rsidP="000B68A3">
      <w:pPr>
        <w:jc w:val="both"/>
      </w:pPr>
    </w:p>
    <w:p w14:paraId="27750AE0" w14:textId="76C90BE1" w:rsidR="007C5ECB" w:rsidRDefault="007C5ECB" w:rsidP="000B68A3">
      <w:pPr>
        <w:pStyle w:val="ListParagraph"/>
        <w:numPr>
          <w:ilvl w:val="1"/>
          <w:numId w:val="21"/>
        </w:numPr>
        <w:jc w:val="both"/>
      </w:pPr>
      <w:r>
        <w:t>Vesicle preparation</w:t>
      </w:r>
    </w:p>
    <w:p w14:paraId="2E29258B" w14:textId="0BF5BEDF" w:rsidR="007C5ECB" w:rsidRDefault="007C5ECB" w:rsidP="000B68A3">
      <w:pPr>
        <w:ind w:firstLine="360"/>
        <w:jc w:val="both"/>
      </w:pPr>
      <w:r>
        <w:t xml:space="preserve">The DHPC lipid in powder form was initially dissolved in spectroscopic grade chloroform, and the solvent was evaporated under a gentle flow of nitrogen in a round-bottomed flask. Subsequently, the lipid film underwent low-pressure conditions overnight to eliminate any remaining solvent traces. All the process until this part was developed by the professor on the day </w:t>
      </w:r>
      <w:r w:rsidR="006C58A5">
        <w:t>before</w:t>
      </w:r>
      <w:r>
        <w:t xml:space="preserve"> the experiment. The film was then hydrated with HEPES buffer to achieve a concentration of 1 mg/mL under continuous stirring in a temperature-controlled water bath at 55 °C, </w:t>
      </w:r>
      <w:r w:rsidR="00CF2B5E">
        <w:t>a little bit</w:t>
      </w:r>
      <w:r>
        <w:t xml:space="preserve"> above the melting temperature of DHPC (Tm ~ </w:t>
      </w:r>
      <w:r w:rsidR="00CF2B5E">
        <w:t>5</w:t>
      </w:r>
      <w:r w:rsidR="006C58A5">
        <w:t>0</w:t>
      </w:r>
      <w:r>
        <w:t>°C).</w:t>
      </w:r>
    </w:p>
    <w:p w14:paraId="75641B71" w14:textId="51BCC23C" w:rsidR="008759E1" w:rsidRDefault="006C58A5" w:rsidP="000B68A3">
      <w:pPr>
        <w:ind w:firstLine="360"/>
        <w:jc w:val="both"/>
      </w:pPr>
      <w:r>
        <w:t xml:space="preserve">Following, </w:t>
      </w:r>
      <w:r w:rsidR="004F0141">
        <w:t xml:space="preserve">10,5 mg of lipid was suspended in 3.5 mL of HEPES, </w:t>
      </w:r>
      <w:r w:rsidR="00E908C8">
        <w:t xml:space="preserve">obtaining a final concentration of </w:t>
      </w:r>
      <w:r w:rsidR="004F0141">
        <w:t>3mg/</w:t>
      </w:r>
      <w:proofErr w:type="spellStart"/>
      <w:r w:rsidR="004F0141">
        <w:t>mL</w:t>
      </w:r>
      <w:r w:rsidR="00E908C8">
        <w:t>.</w:t>
      </w:r>
      <w:proofErr w:type="spellEnd"/>
      <w:r w:rsidR="00E908C8">
        <w:t xml:space="preserve"> And </w:t>
      </w:r>
      <w:r w:rsidR="004F0141">
        <w:lastRenderedPageBreak/>
        <w:t xml:space="preserve">4mg of lipid was suspended in 2mL of HEPES, </w:t>
      </w:r>
      <w:r w:rsidR="00E908C8">
        <w:t>obtaining a final concentration of 2mg/</w:t>
      </w:r>
      <w:proofErr w:type="spellStart"/>
      <w:r w:rsidR="00E908C8">
        <w:t>mL.</w:t>
      </w:r>
      <w:proofErr w:type="spellEnd"/>
      <w:r w:rsidR="00E908C8">
        <w:t xml:space="preserve"> After that, 1ml of the solution was extruded using a membrane with 100nm diameter, passing 22 times</w:t>
      </w:r>
      <w:r w:rsidR="005A77F4">
        <w:t xml:space="preserve">, forming </w:t>
      </w:r>
      <w:proofErr w:type="gramStart"/>
      <w:r w:rsidR="005A77F4">
        <w:t>LUVs.</w:t>
      </w:r>
      <w:r w:rsidR="00E908C8">
        <w:t>.</w:t>
      </w:r>
      <w:proofErr w:type="gramEnd"/>
      <w:r w:rsidR="00E908C8">
        <w:t xml:space="preserve"> After extruded we obtained a final concentration of 0.5mg/</w:t>
      </w:r>
      <w:proofErr w:type="spellStart"/>
      <w:r w:rsidR="00E908C8">
        <w:t>mL.</w:t>
      </w:r>
      <w:proofErr w:type="spellEnd"/>
      <w:r w:rsidR="00E908C8">
        <w:t xml:space="preserve"> </w:t>
      </w:r>
    </w:p>
    <w:p w14:paraId="0750B314" w14:textId="447550F4" w:rsidR="00AF2E4E" w:rsidRDefault="00AF2E4E" w:rsidP="000B68A3">
      <w:pPr>
        <w:pStyle w:val="ListParagraph"/>
        <w:numPr>
          <w:ilvl w:val="1"/>
          <w:numId w:val="21"/>
        </w:numPr>
        <w:jc w:val="both"/>
      </w:pPr>
      <w:bookmarkStart w:id="5" w:name="_Hlk155615928"/>
      <w:r>
        <w:t>Quartz crystal microbalance with dissipation monitoring (QCM-D)</w:t>
      </w:r>
    </w:p>
    <w:bookmarkEnd w:id="5"/>
    <w:p w14:paraId="25687400" w14:textId="69D98D68" w:rsidR="00AF2E4E" w:rsidRDefault="00AF2E4E" w:rsidP="000B68A3">
      <w:pPr>
        <w:ind w:firstLine="360"/>
        <w:jc w:val="both"/>
      </w:pPr>
      <w:r>
        <w:t xml:space="preserve">The study employed a </w:t>
      </w:r>
      <w:proofErr w:type="spellStart"/>
      <w:r>
        <w:t>Qsense</w:t>
      </w:r>
      <w:proofErr w:type="spellEnd"/>
      <w:r>
        <w:t xml:space="preserve"> E4 instrument (Gothenburg, Sweden) to monitor frequency and dissipation changes (</w:t>
      </w:r>
      <w:r>
        <w:rPr>
          <w:rFonts w:hint="eastAsia"/>
        </w:rPr>
        <w:t>Δ</w:t>
      </w:r>
      <w:r>
        <w:t xml:space="preserve">f and </w:t>
      </w:r>
      <w:r>
        <w:rPr>
          <w:rFonts w:hint="eastAsia"/>
        </w:rPr>
        <w:t>Δ</w:t>
      </w:r>
      <w:r>
        <w:t xml:space="preserve">D). The Q-sense E4 apparatus allowed for temperature scans in the range of 15 °C to 65 °C. AT-cut quartz crystals with Au coating (diameter 14 mm, thickness 0.3 mm, quoted surface roughness &lt; 3 nm, and resonant frequency 4.95 MHz) were utilized. </w:t>
      </w:r>
      <w:r w:rsidR="00D05294" w:rsidRPr="00D05294">
        <w:rPr>
          <w:vertAlign w:val="superscript"/>
        </w:rPr>
        <w:t>[5]</w:t>
      </w:r>
    </w:p>
    <w:p w14:paraId="4088C517" w14:textId="09EAF95A" w:rsidR="00AF2E4E" w:rsidRDefault="00AF2E4E" w:rsidP="000B68A3">
      <w:pPr>
        <w:ind w:firstLine="360"/>
        <w:jc w:val="both"/>
      </w:pPr>
      <w:r>
        <w:t>Initially, a baseline was established with pure HEPES buffer, followed by the injection of lipid vesicles over the Au-coated sensor chips. Once a stable supported membrane layer was achieved, the pump was switched off, and the ensemble was left to stabilize for several hours. Subsequent temperature scans, involving both heating and cooling, were performed at a rate of 0.4 °C/min, with a 60-minute stabilization time between successive temperature ramps. The measurements were repeated at least three times to assess the reproducibility of the results.</w:t>
      </w:r>
      <w:r w:rsidR="00DE204A" w:rsidRPr="00DE204A">
        <w:rPr>
          <w:vertAlign w:val="superscript"/>
        </w:rPr>
        <w:t>[4]</w:t>
      </w:r>
    </w:p>
    <w:p w14:paraId="1E1B3F65" w14:textId="77777777" w:rsidR="008759E1" w:rsidRDefault="008759E1" w:rsidP="000B68A3">
      <w:pPr>
        <w:jc w:val="both"/>
      </w:pPr>
    </w:p>
    <w:p w14:paraId="7EA51C07" w14:textId="2C9761A2" w:rsidR="00CF2B5E" w:rsidRDefault="00AF2E4E" w:rsidP="000B68A3">
      <w:pPr>
        <w:pStyle w:val="ListParagraph"/>
        <w:numPr>
          <w:ilvl w:val="1"/>
          <w:numId w:val="21"/>
        </w:numPr>
        <w:jc w:val="both"/>
      </w:pPr>
      <w:bookmarkStart w:id="6" w:name="_Hlk155615938"/>
      <w:r>
        <w:t xml:space="preserve">UV-Ozone </w:t>
      </w:r>
    </w:p>
    <w:bookmarkEnd w:id="6"/>
    <w:p w14:paraId="7EB825EB" w14:textId="77777777" w:rsidR="00AF2E4E" w:rsidRDefault="00AF2E4E" w:rsidP="000B68A3">
      <w:pPr>
        <w:ind w:firstLine="360"/>
        <w:jc w:val="both"/>
      </w:pPr>
      <w:r>
        <w:t xml:space="preserve">During the surface preparation the Au-coated quartz sensors were cleaned by immersions for 5 min in a 5:1:1 mixture of milli-Q water, ammonia and hydrogen peroxide heated at 75º, subsequently rinsed in milli-Q </w:t>
      </w:r>
      <w:proofErr w:type="gramStart"/>
      <w:r>
        <w:t>water</w:t>
      </w:r>
      <w:proofErr w:type="gramEnd"/>
      <w:r>
        <w:t xml:space="preserve"> and dried with N2. Shortly prior to the beginning of the QCM-D measurements, Au sensors were exposed to UV-light for 15 min using a UV-ozone cleaner (</w:t>
      </w:r>
      <w:proofErr w:type="spellStart"/>
      <w:r>
        <w:t>Bioforce</w:t>
      </w:r>
      <w:proofErr w:type="spellEnd"/>
      <w:r>
        <w:t xml:space="preserve"> </w:t>
      </w:r>
      <w:proofErr w:type="spellStart"/>
      <w:r>
        <w:t>Nanosciences</w:t>
      </w:r>
      <w:proofErr w:type="spellEnd"/>
      <w:r>
        <w:t>, Wetzlar, Germany).</w:t>
      </w:r>
    </w:p>
    <w:p w14:paraId="677EF6DA" w14:textId="18B03518" w:rsidR="00AF2E4E" w:rsidRDefault="00D05294" w:rsidP="000B68A3">
      <w:pPr>
        <w:ind w:firstLine="360"/>
        <w:jc w:val="both"/>
      </w:pPr>
      <w:r>
        <w:t>UV</w:t>
      </w:r>
      <w:r w:rsidR="00AF2E4E">
        <w:t>-Ozone cleaning is generally effective for removing organic contaminants</w:t>
      </w:r>
      <w:r>
        <w:t xml:space="preserve"> </w:t>
      </w:r>
      <w:r w:rsidRPr="00D05294">
        <w:rPr>
          <w:vertAlign w:val="superscript"/>
        </w:rPr>
        <w:t>[6]</w:t>
      </w:r>
      <w:r w:rsidR="00AF2E4E">
        <w:t>. Organic compounds are converted into volatile substances (e.g., water, carbon dioxide, nitrogen) by decomposition by ultraviolet rays and by strong oxidation during the formation and decomposition of O</w:t>
      </w:r>
      <w:r w:rsidR="00AF2E4E" w:rsidRPr="00FE4819">
        <w:rPr>
          <w:vertAlign w:val="subscript"/>
        </w:rPr>
        <w:t>3</w:t>
      </w:r>
      <w:r w:rsidR="00AF2E4E">
        <w:t xml:space="preserve"> and are removed from the contaminated surface. The major wavelengths of the ultraviolet rays radiated from a well-known low-</w:t>
      </w:r>
      <w:r w:rsidR="00AF2E4E">
        <w:t>pressure mercury vapor lamp are 184.9 nm and 253.7 nm. When atmospheric oxygen O</w:t>
      </w:r>
      <w:r w:rsidR="00AF2E4E" w:rsidRPr="00FE4819">
        <w:rPr>
          <w:vertAlign w:val="subscript"/>
        </w:rPr>
        <w:t>2</w:t>
      </w:r>
      <w:r w:rsidR="00AF2E4E">
        <w:t xml:space="preserve"> is irradiated with ultraviolet rays with a wavelength of 184.9 nm, the oxygen absorbs the ultraviolet rays to form O</w:t>
      </w:r>
      <w:r w:rsidR="00AF2E4E" w:rsidRPr="00FE4819">
        <w:rPr>
          <w:vertAlign w:val="subscript"/>
        </w:rPr>
        <w:t>3</w:t>
      </w:r>
      <w:r w:rsidR="00AF2E4E">
        <w:t xml:space="preserve"> by the following reaction:</w:t>
      </w:r>
    </w:p>
    <w:p w14:paraId="0487FBA2" w14:textId="77777777" w:rsidR="006C58A5" w:rsidRDefault="006C58A5" w:rsidP="000B68A3">
      <w:pPr>
        <w:jc w:val="both"/>
      </w:pPr>
    </w:p>
    <w:p w14:paraId="4871161A" w14:textId="79386BAE" w:rsidR="00AF2E4E" w:rsidRDefault="00AF2E4E" w:rsidP="000B68A3">
      <w:pPr>
        <w:jc w:val="both"/>
      </w:pPr>
      <w:r>
        <w:t>O</w:t>
      </w:r>
      <w:r w:rsidRPr="00FE4819">
        <w:rPr>
          <w:vertAlign w:val="subscript"/>
        </w:rPr>
        <w:t>2</w:t>
      </w:r>
      <w:r w:rsidRPr="00FE4819">
        <w:rPr>
          <w:vertAlign w:val="superscript"/>
        </w:rPr>
        <w:t>-</w:t>
      </w:r>
      <w:r>
        <w:t xml:space="preserve"> &gt; O + O</w:t>
      </w:r>
    </w:p>
    <w:p w14:paraId="3569ACE0" w14:textId="0714D0A0" w:rsidR="00AF2E4E" w:rsidRDefault="00AF2E4E" w:rsidP="000B68A3">
      <w:pPr>
        <w:jc w:val="both"/>
      </w:pPr>
      <w:r>
        <w:t>O + O</w:t>
      </w:r>
      <w:r w:rsidRPr="00FE4819">
        <w:rPr>
          <w:vertAlign w:val="subscript"/>
        </w:rPr>
        <w:t>2</w:t>
      </w:r>
      <w:r w:rsidRPr="00FE4819">
        <w:rPr>
          <w:vertAlign w:val="superscript"/>
        </w:rPr>
        <w:t>-</w:t>
      </w:r>
      <w:r>
        <w:t>&gt; O</w:t>
      </w:r>
      <w:r w:rsidRPr="00FE4819">
        <w:rPr>
          <w:vertAlign w:val="subscript"/>
        </w:rPr>
        <w:t>3</w:t>
      </w:r>
    </w:p>
    <w:p w14:paraId="0B28D19D" w14:textId="67A79994" w:rsidR="00AF2E4E" w:rsidRDefault="00AF2E4E" w:rsidP="000B68A3">
      <w:pPr>
        <w:ind w:firstLine="360"/>
        <w:jc w:val="both"/>
      </w:pPr>
      <w:r>
        <w:t>Ozone O</w:t>
      </w:r>
      <w:r w:rsidRPr="00FE4819">
        <w:rPr>
          <w:vertAlign w:val="subscript"/>
        </w:rPr>
        <w:t>3</w:t>
      </w:r>
      <w:r>
        <w:t xml:space="preserve"> irradiated with ultraviolet rays with a wavelength of 253.7 nm absorbs the ultraviolet light to decompose O</w:t>
      </w:r>
      <w:r w:rsidRPr="00FE4819">
        <w:rPr>
          <w:vertAlign w:val="subscript"/>
        </w:rPr>
        <w:t>3</w:t>
      </w:r>
      <w:r>
        <w:t>. During the process of formation or decomposition of O</w:t>
      </w:r>
      <w:r w:rsidRPr="00FE4819">
        <w:rPr>
          <w:vertAlign w:val="subscript"/>
        </w:rPr>
        <w:t>3</w:t>
      </w:r>
      <w:r>
        <w:t>, atomic oxygen O having a strong oxidizing ability is generated. Then, contaminant organic compounds are irradiated with ultraviolet rays, and absorb the ultraviolet rays to cause photolysis and generate the following substances:</w:t>
      </w:r>
      <w:r w:rsidR="00FE4819" w:rsidRPr="00FE4819">
        <w:t xml:space="preserve"> </w:t>
      </w:r>
      <w:r w:rsidR="00FE4819">
        <w:t xml:space="preserve">Ions, Free radicals, Excited molecules, Neutral molecules, etc. </w:t>
      </w:r>
    </w:p>
    <w:p w14:paraId="69DAD7DC" w14:textId="23BBB46F" w:rsidR="00AF2E4E" w:rsidRDefault="00AF2E4E" w:rsidP="000B68A3">
      <w:pPr>
        <w:jc w:val="both"/>
      </w:pPr>
    </w:p>
    <w:p w14:paraId="619DF9DC" w14:textId="2CBFC6E6" w:rsidR="00FE4819" w:rsidRDefault="00FE4819" w:rsidP="000B68A3">
      <w:pPr>
        <w:pStyle w:val="ListParagraph"/>
        <w:numPr>
          <w:ilvl w:val="1"/>
          <w:numId w:val="21"/>
        </w:numPr>
        <w:jc w:val="both"/>
      </w:pPr>
      <w:bookmarkStart w:id="7" w:name="_Hlk155615964"/>
      <w:r>
        <w:t xml:space="preserve">Contact angle </w:t>
      </w:r>
      <w:r w:rsidR="00684A98">
        <w:t>and surface energy</w:t>
      </w:r>
    </w:p>
    <w:bookmarkEnd w:id="7"/>
    <w:p w14:paraId="6CF5F5EC" w14:textId="5242E012" w:rsidR="00FE4819" w:rsidRDefault="00FE4819" w:rsidP="000B68A3">
      <w:pPr>
        <w:ind w:firstLine="360"/>
        <w:jc w:val="both"/>
      </w:pPr>
      <w:r>
        <w:t xml:space="preserve">Contact angle (CA) measurements were conducted employing an </w:t>
      </w:r>
      <w:proofErr w:type="spellStart"/>
      <w:r>
        <w:t>Attension</w:t>
      </w:r>
      <w:proofErr w:type="spellEnd"/>
      <w:r>
        <w:t xml:space="preserve"> </w:t>
      </w:r>
      <w:proofErr w:type="spellStart"/>
      <w:r>
        <w:t>ThetaLite</w:t>
      </w:r>
      <w:proofErr w:type="spellEnd"/>
      <w:r>
        <w:t xml:space="preserve"> apparatus from </w:t>
      </w:r>
      <w:proofErr w:type="spellStart"/>
      <w:r>
        <w:t>Biolin</w:t>
      </w:r>
      <w:proofErr w:type="spellEnd"/>
      <w:r>
        <w:t xml:space="preserve"> Scientific (Sweden), utilizing the sessile drop method. A minute drop (3 </w:t>
      </w:r>
      <w:r>
        <w:rPr>
          <w:rFonts w:hint="eastAsia"/>
        </w:rPr>
        <w:t>μ</w:t>
      </w:r>
      <w:r>
        <w:t xml:space="preserve">L) of either Milli-Q water or was placed onto meticulously cleaned, UV-ozone treated Au-coated. </w:t>
      </w:r>
      <w:r w:rsidRPr="00FE4819">
        <w:t xml:space="preserve">The contact angle of the 3 </w:t>
      </w:r>
      <w:r w:rsidRPr="00FE4819">
        <w:rPr>
          <w:rFonts w:hint="eastAsia"/>
        </w:rPr>
        <w:t>μ</w:t>
      </w:r>
      <w:r w:rsidRPr="00FE4819">
        <w:t>L droplet</w:t>
      </w:r>
      <w:r>
        <w:t xml:space="preserve"> </w:t>
      </w:r>
      <w:r w:rsidRPr="00FE4819">
        <w:t xml:space="preserve">was ascertained by </w:t>
      </w:r>
      <w:r>
        <w:t xml:space="preserve">doing </w:t>
      </w:r>
      <w:r w:rsidRPr="00FE4819">
        <w:t>the average of several drops over a 10-second period using a recording speed of 20 frames per second. Contact angles were measured at various points, and an average value was derived. All contact angle measurements were conducted at room temperature.</w:t>
      </w:r>
      <w:r>
        <w:t xml:space="preserve"> </w:t>
      </w:r>
      <w:r w:rsidRPr="00FE4819">
        <w:t>Surface free energies of UV-</w:t>
      </w:r>
      <w:proofErr w:type="spellStart"/>
      <w:r w:rsidRPr="00FE4819">
        <w:t>ozoned</w:t>
      </w:r>
      <w:proofErr w:type="spellEnd"/>
      <w:r w:rsidRPr="00FE4819">
        <w:t xml:space="preserve"> Au surface (including polar </w:t>
      </w:r>
      <w:r w:rsidRPr="00FE4819">
        <w:rPr>
          <w:rFonts w:hint="eastAsia"/>
        </w:rPr>
        <w:t>γ</w:t>
      </w:r>
      <w:proofErr w:type="spellStart"/>
      <w:r w:rsidRPr="00FE4819">
        <w:t>svp</w:t>
      </w:r>
      <w:proofErr w:type="spellEnd"/>
      <w:r w:rsidRPr="00FE4819">
        <w:t xml:space="preserve"> and dispersive </w:t>
      </w:r>
      <w:r w:rsidRPr="00FE4819">
        <w:rPr>
          <w:rFonts w:hint="eastAsia"/>
        </w:rPr>
        <w:t>γ</w:t>
      </w:r>
      <w:proofErr w:type="spellStart"/>
      <w:r w:rsidRPr="00FE4819">
        <w:t>svd</w:t>
      </w:r>
      <w:proofErr w:type="spellEnd"/>
      <w:r w:rsidRPr="00FE4819">
        <w:t xml:space="preserve"> components) w</w:t>
      </w:r>
      <w:r w:rsidR="003C67F4">
        <w:t>as</w:t>
      </w:r>
      <w:r w:rsidRPr="00FE4819">
        <w:t xml:space="preserve"> determined based on the obtained contact angle data.</w:t>
      </w:r>
    </w:p>
    <w:p w14:paraId="2BE57BC2" w14:textId="77777777" w:rsidR="006D3059" w:rsidRDefault="006D3059" w:rsidP="000B68A3">
      <w:pPr>
        <w:jc w:val="both"/>
      </w:pPr>
    </w:p>
    <w:p w14:paraId="30E80C11" w14:textId="77777777" w:rsidR="006D3059" w:rsidRDefault="006D3059" w:rsidP="000B68A3">
      <w:pPr>
        <w:jc w:val="both"/>
      </w:pPr>
    </w:p>
    <w:tbl>
      <w:tblPr>
        <w:tblStyle w:val="TableGrid"/>
        <w:tblW w:w="5030" w:type="dxa"/>
        <w:tblLayout w:type="fixed"/>
        <w:tblLook w:val="04A0" w:firstRow="1" w:lastRow="0" w:firstColumn="1" w:lastColumn="0" w:noHBand="0" w:noVBand="1"/>
      </w:tblPr>
      <w:tblGrid>
        <w:gridCol w:w="704"/>
        <w:gridCol w:w="700"/>
        <w:gridCol w:w="785"/>
        <w:gridCol w:w="641"/>
        <w:gridCol w:w="709"/>
        <w:gridCol w:w="709"/>
        <w:gridCol w:w="782"/>
      </w:tblGrid>
      <w:tr w:rsidR="00563228" w14:paraId="63CBB52E" w14:textId="53C7DEB7" w:rsidTr="00563228">
        <w:trPr>
          <w:trHeight w:val="415"/>
        </w:trPr>
        <w:tc>
          <w:tcPr>
            <w:tcW w:w="704" w:type="dxa"/>
          </w:tcPr>
          <w:p w14:paraId="06AECDD9" w14:textId="32644578" w:rsidR="00563228" w:rsidRPr="00563228" w:rsidRDefault="00563228" w:rsidP="000B68A3">
            <w:pPr>
              <w:jc w:val="both"/>
              <w:rPr>
                <w:sz w:val="16"/>
                <w:szCs w:val="16"/>
              </w:rPr>
            </w:pPr>
            <w:r w:rsidRPr="00563228">
              <w:rPr>
                <w:sz w:val="16"/>
                <w:szCs w:val="16"/>
              </w:rPr>
              <w:t>Sample</w:t>
            </w:r>
          </w:p>
        </w:tc>
        <w:tc>
          <w:tcPr>
            <w:tcW w:w="700" w:type="dxa"/>
          </w:tcPr>
          <w:p w14:paraId="7B1BAE4F" w14:textId="333BF8DA" w:rsidR="00563228" w:rsidRPr="00563228" w:rsidRDefault="00563228" w:rsidP="000B68A3">
            <w:pPr>
              <w:jc w:val="both"/>
              <w:rPr>
                <w:sz w:val="16"/>
                <w:szCs w:val="16"/>
              </w:rPr>
            </w:pPr>
            <w:r w:rsidRPr="00563228">
              <w:rPr>
                <w:rFonts w:hint="eastAsia"/>
                <w:sz w:val="16"/>
                <w:szCs w:val="16"/>
              </w:rPr>
              <w:t>θ</w:t>
            </w:r>
            <w:r w:rsidRPr="00563228">
              <w:rPr>
                <w:sz w:val="16"/>
                <w:szCs w:val="16"/>
              </w:rPr>
              <w:t>(°)</w:t>
            </w:r>
            <w:r w:rsidRPr="00563228">
              <w:rPr>
                <w:sz w:val="16"/>
                <w:szCs w:val="16"/>
                <w:vertAlign w:val="subscript"/>
              </w:rPr>
              <w:t>water</w:t>
            </w:r>
          </w:p>
        </w:tc>
        <w:tc>
          <w:tcPr>
            <w:tcW w:w="785" w:type="dxa"/>
          </w:tcPr>
          <w:p w14:paraId="6FFAFA8B" w14:textId="223F8077" w:rsidR="00563228" w:rsidRPr="00563228" w:rsidRDefault="00563228" w:rsidP="000B68A3">
            <w:pPr>
              <w:jc w:val="both"/>
              <w:rPr>
                <w:sz w:val="16"/>
                <w:szCs w:val="16"/>
              </w:rPr>
            </w:pPr>
            <w:r w:rsidRPr="00563228">
              <w:rPr>
                <w:rFonts w:hint="eastAsia"/>
                <w:sz w:val="16"/>
                <w:szCs w:val="16"/>
              </w:rPr>
              <w:t>θ</w:t>
            </w:r>
            <w:r w:rsidRPr="00563228">
              <w:rPr>
                <w:sz w:val="16"/>
                <w:szCs w:val="16"/>
              </w:rPr>
              <w:t>(°)</w:t>
            </w:r>
            <w:r w:rsidRPr="00563228">
              <w:rPr>
                <w:sz w:val="16"/>
                <w:szCs w:val="16"/>
                <w:vertAlign w:val="subscript"/>
              </w:rPr>
              <w:t>DI</w:t>
            </w:r>
          </w:p>
        </w:tc>
        <w:tc>
          <w:tcPr>
            <w:tcW w:w="641" w:type="dxa"/>
          </w:tcPr>
          <w:p w14:paraId="0A6A8B6E" w14:textId="36AC56C7" w:rsidR="00563228" w:rsidRPr="00563228" w:rsidRDefault="00563228" w:rsidP="000B68A3">
            <w:pPr>
              <w:jc w:val="both"/>
              <w:rPr>
                <w:sz w:val="16"/>
                <w:szCs w:val="16"/>
              </w:rPr>
            </w:pPr>
            <w:r w:rsidRPr="00563228">
              <w:rPr>
                <w:rFonts w:hint="eastAsia"/>
                <w:sz w:val="16"/>
                <w:szCs w:val="16"/>
              </w:rPr>
              <w:t>γ</w:t>
            </w:r>
            <w:proofErr w:type="spellStart"/>
            <w:r w:rsidRPr="00563228">
              <w:rPr>
                <w:sz w:val="16"/>
                <w:szCs w:val="16"/>
                <w:vertAlign w:val="subscript"/>
              </w:rPr>
              <w:t>sv</w:t>
            </w:r>
            <w:proofErr w:type="spellEnd"/>
          </w:p>
        </w:tc>
        <w:tc>
          <w:tcPr>
            <w:tcW w:w="709" w:type="dxa"/>
          </w:tcPr>
          <w:p w14:paraId="3473A1DA" w14:textId="75DF6B8E" w:rsidR="00563228" w:rsidRPr="00563228" w:rsidRDefault="00563228" w:rsidP="000B68A3">
            <w:pPr>
              <w:jc w:val="both"/>
              <w:rPr>
                <w:sz w:val="16"/>
                <w:szCs w:val="16"/>
              </w:rPr>
            </w:pPr>
            <w:r w:rsidRPr="00563228">
              <w:rPr>
                <w:rFonts w:hint="eastAsia"/>
                <w:sz w:val="16"/>
                <w:szCs w:val="16"/>
              </w:rPr>
              <w:t>γ</w:t>
            </w:r>
            <w:proofErr w:type="spellStart"/>
            <w:r w:rsidRPr="00563228">
              <w:rPr>
                <w:rFonts w:eastAsia="MS Mincho" w:hint="eastAsia"/>
                <w:sz w:val="16"/>
                <w:szCs w:val="16"/>
                <w:vertAlign w:val="superscript"/>
              </w:rPr>
              <w:t>d</w:t>
            </w:r>
            <w:r w:rsidRPr="00563228">
              <w:rPr>
                <w:sz w:val="16"/>
                <w:szCs w:val="16"/>
                <w:vertAlign w:val="subscript"/>
              </w:rPr>
              <w:t>sv</w:t>
            </w:r>
            <w:proofErr w:type="spellEnd"/>
          </w:p>
        </w:tc>
        <w:tc>
          <w:tcPr>
            <w:tcW w:w="709" w:type="dxa"/>
          </w:tcPr>
          <w:p w14:paraId="5314E616" w14:textId="487E8816" w:rsidR="00563228" w:rsidRPr="00563228" w:rsidRDefault="00563228" w:rsidP="000B68A3">
            <w:pPr>
              <w:jc w:val="both"/>
              <w:rPr>
                <w:sz w:val="16"/>
                <w:szCs w:val="16"/>
              </w:rPr>
            </w:pPr>
            <w:r w:rsidRPr="00563228">
              <w:rPr>
                <w:rFonts w:hint="eastAsia"/>
                <w:sz w:val="16"/>
                <w:szCs w:val="16"/>
              </w:rPr>
              <w:t>γ</w:t>
            </w:r>
            <w:proofErr w:type="spellStart"/>
            <w:r w:rsidRPr="00563228">
              <w:rPr>
                <w:rFonts w:eastAsia="MS Mincho" w:hint="eastAsia"/>
                <w:sz w:val="16"/>
                <w:szCs w:val="16"/>
                <w:vertAlign w:val="superscript"/>
              </w:rPr>
              <w:t>p</w:t>
            </w:r>
            <w:r w:rsidRPr="00563228">
              <w:rPr>
                <w:sz w:val="16"/>
                <w:szCs w:val="16"/>
                <w:vertAlign w:val="subscript"/>
              </w:rPr>
              <w:t>sv</w:t>
            </w:r>
            <w:proofErr w:type="spellEnd"/>
          </w:p>
        </w:tc>
        <w:tc>
          <w:tcPr>
            <w:tcW w:w="782" w:type="dxa"/>
          </w:tcPr>
          <w:p w14:paraId="35B802CD" w14:textId="6817DAE8" w:rsidR="00563228" w:rsidRPr="00563228" w:rsidRDefault="00563228" w:rsidP="000B68A3">
            <w:pPr>
              <w:jc w:val="both"/>
              <w:rPr>
                <w:sz w:val="16"/>
                <w:szCs w:val="16"/>
              </w:rPr>
            </w:pPr>
            <w:r>
              <w:rPr>
                <w:sz w:val="16"/>
                <w:szCs w:val="16"/>
              </w:rPr>
              <w:t xml:space="preserve">W </w:t>
            </w:r>
            <w:proofErr w:type="spellStart"/>
            <w:r w:rsidRPr="00563228">
              <w:rPr>
                <w:sz w:val="16"/>
                <w:szCs w:val="16"/>
                <w:vertAlign w:val="subscript"/>
              </w:rPr>
              <w:t>sl</w:t>
            </w:r>
            <w:proofErr w:type="spellEnd"/>
          </w:p>
        </w:tc>
      </w:tr>
      <w:tr w:rsidR="00563228" w14:paraId="34BED17F" w14:textId="2749A4B0" w:rsidTr="00563228">
        <w:trPr>
          <w:trHeight w:val="199"/>
        </w:trPr>
        <w:tc>
          <w:tcPr>
            <w:tcW w:w="704" w:type="dxa"/>
          </w:tcPr>
          <w:p w14:paraId="18F281BA" w14:textId="7B9DCB93" w:rsidR="00563228" w:rsidRPr="00563228" w:rsidRDefault="00563228" w:rsidP="000B68A3">
            <w:pPr>
              <w:jc w:val="both"/>
              <w:rPr>
                <w:sz w:val="16"/>
                <w:szCs w:val="16"/>
              </w:rPr>
            </w:pPr>
            <w:r w:rsidRPr="00563228">
              <w:rPr>
                <w:sz w:val="16"/>
                <w:szCs w:val="16"/>
              </w:rPr>
              <w:t>Au</w:t>
            </w:r>
          </w:p>
        </w:tc>
        <w:tc>
          <w:tcPr>
            <w:tcW w:w="700" w:type="dxa"/>
          </w:tcPr>
          <w:p w14:paraId="2A677225" w14:textId="4931CD28" w:rsidR="00563228" w:rsidRPr="00563228" w:rsidRDefault="00563228" w:rsidP="000B68A3">
            <w:pPr>
              <w:jc w:val="both"/>
              <w:rPr>
                <w:sz w:val="16"/>
                <w:szCs w:val="16"/>
              </w:rPr>
            </w:pPr>
            <w:r w:rsidRPr="00563228">
              <w:rPr>
                <w:sz w:val="16"/>
                <w:szCs w:val="16"/>
              </w:rPr>
              <w:t>34</w:t>
            </w:r>
            <w:r>
              <w:rPr>
                <w:sz w:val="16"/>
                <w:szCs w:val="16"/>
              </w:rPr>
              <w:t>,</w:t>
            </w:r>
            <w:r w:rsidRPr="00563228">
              <w:rPr>
                <w:sz w:val="16"/>
                <w:szCs w:val="16"/>
              </w:rPr>
              <w:t>8</w:t>
            </w:r>
            <w:r>
              <w:rPr>
                <w:sz w:val="16"/>
                <w:szCs w:val="16"/>
              </w:rPr>
              <w:t>±0,21</w:t>
            </w:r>
          </w:p>
        </w:tc>
        <w:tc>
          <w:tcPr>
            <w:tcW w:w="785" w:type="dxa"/>
          </w:tcPr>
          <w:p w14:paraId="5D92CA69" w14:textId="01967E6D" w:rsidR="00563228" w:rsidRPr="00563228" w:rsidRDefault="00563228" w:rsidP="000B68A3">
            <w:pPr>
              <w:jc w:val="both"/>
              <w:rPr>
                <w:sz w:val="16"/>
                <w:szCs w:val="16"/>
              </w:rPr>
            </w:pPr>
            <w:r>
              <w:rPr>
                <w:sz w:val="16"/>
                <w:szCs w:val="16"/>
              </w:rPr>
              <w:t>20,0±0,20</w:t>
            </w:r>
          </w:p>
        </w:tc>
        <w:tc>
          <w:tcPr>
            <w:tcW w:w="641" w:type="dxa"/>
          </w:tcPr>
          <w:p w14:paraId="636BF73C" w14:textId="0017F3A2" w:rsidR="00563228" w:rsidRPr="00563228" w:rsidRDefault="00563228" w:rsidP="000B68A3">
            <w:pPr>
              <w:jc w:val="both"/>
              <w:rPr>
                <w:sz w:val="16"/>
                <w:szCs w:val="16"/>
              </w:rPr>
            </w:pPr>
            <w:r>
              <w:rPr>
                <w:sz w:val="16"/>
                <w:szCs w:val="16"/>
              </w:rPr>
              <w:t>60,36±0,39</w:t>
            </w:r>
          </w:p>
        </w:tc>
        <w:tc>
          <w:tcPr>
            <w:tcW w:w="709" w:type="dxa"/>
          </w:tcPr>
          <w:p w14:paraId="3FF89183" w14:textId="623466BE" w:rsidR="00563228" w:rsidRPr="00563228" w:rsidRDefault="00563228" w:rsidP="000B68A3">
            <w:pPr>
              <w:jc w:val="both"/>
              <w:rPr>
                <w:sz w:val="16"/>
                <w:szCs w:val="16"/>
              </w:rPr>
            </w:pPr>
            <w:r>
              <w:rPr>
                <w:sz w:val="16"/>
                <w:szCs w:val="16"/>
              </w:rPr>
              <w:t>47,77</w:t>
            </w:r>
          </w:p>
        </w:tc>
        <w:tc>
          <w:tcPr>
            <w:tcW w:w="709" w:type="dxa"/>
          </w:tcPr>
          <w:p w14:paraId="3DF32AD4" w14:textId="161553D8" w:rsidR="00563228" w:rsidRPr="00563228" w:rsidRDefault="00563228" w:rsidP="000B68A3">
            <w:pPr>
              <w:jc w:val="both"/>
              <w:rPr>
                <w:sz w:val="16"/>
                <w:szCs w:val="16"/>
              </w:rPr>
            </w:pPr>
            <w:r>
              <w:rPr>
                <w:sz w:val="16"/>
                <w:szCs w:val="16"/>
              </w:rPr>
              <w:t>12,59</w:t>
            </w:r>
          </w:p>
        </w:tc>
        <w:tc>
          <w:tcPr>
            <w:tcW w:w="782" w:type="dxa"/>
          </w:tcPr>
          <w:p w14:paraId="4F3FAAA2" w14:textId="2A1E786A" w:rsidR="00563228" w:rsidRPr="00563228" w:rsidRDefault="00563228" w:rsidP="000B68A3">
            <w:pPr>
              <w:jc w:val="both"/>
              <w:rPr>
                <w:sz w:val="16"/>
                <w:szCs w:val="16"/>
              </w:rPr>
            </w:pPr>
            <w:r>
              <w:rPr>
                <w:sz w:val="16"/>
                <w:szCs w:val="16"/>
              </w:rPr>
              <w:t>132,58±0,33</w:t>
            </w:r>
          </w:p>
        </w:tc>
      </w:tr>
    </w:tbl>
    <w:p w14:paraId="5BC7C0FE" w14:textId="735A20B0" w:rsidR="00FE4819" w:rsidRDefault="00E6341C" w:rsidP="000B68A3">
      <w:pPr>
        <w:pStyle w:val="Caption"/>
        <w:jc w:val="both"/>
      </w:pPr>
      <w:r>
        <w:t xml:space="preserve">Tabel </w:t>
      </w:r>
      <w:fldSimple w:instr=" SEQ Tabela \* ARABIC ">
        <w:r w:rsidR="00E67DB7">
          <w:rPr>
            <w:noProof/>
          </w:rPr>
          <w:t>1</w:t>
        </w:r>
      </w:fldSimple>
      <w:r>
        <w:t>- Surface Energy</w:t>
      </w:r>
    </w:p>
    <w:p w14:paraId="6F3AE035" w14:textId="77777777" w:rsidR="00F64D48" w:rsidRDefault="00F64D48" w:rsidP="000B68A3">
      <w:pPr>
        <w:jc w:val="both"/>
      </w:pPr>
    </w:p>
    <w:p w14:paraId="60E26F51" w14:textId="12329276" w:rsidR="006D3059" w:rsidRDefault="003C67F4" w:rsidP="000B68A3">
      <w:pPr>
        <w:keepNext/>
        <w:jc w:val="both"/>
      </w:pPr>
      <w:r>
        <w:rPr>
          <w:noProof/>
        </w:rPr>
        <w:lastRenderedPageBreak/>
        <w:drawing>
          <wp:inline distT="0" distB="0" distL="0" distR="0" wp14:anchorId="39296E11" wp14:editId="5D7CAC16">
            <wp:extent cx="3200400" cy="1920240"/>
            <wp:effectExtent l="0" t="0" r="0" b="3810"/>
            <wp:docPr id="1551307289" name="Chart 1">
              <a:extLst xmlns:a="http://schemas.openxmlformats.org/drawingml/2006/main">
                <a:ext uri="{FF2B5EF4-FFF2-40B4-BE49-F238E27FC236}">
                  <a16:creationId xmlns:a16="http://schemas.microsoft.com/office/drawing/2014/main" id="{F072770D-C6BF-73D0-BBFE-3E64CFF81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6C4581B" w14:textId="79EA1915" w:rsidR="00294702" w:rsidRDefault="006D3059" w:rsidP="000B68A3">
      <w:pPr>
        <w:pStyle w:val="Caption"/>
        <w:jc w:val="both"/>
      </w:pPr>
      <w:r>
        <w:t xml:space="preserve">Figure </w:t>
      </w:r>
      <w:r w:rsidR="004A396C">
        <w:t>1</w:t>
      </w:r>
      <w:r>
        <w:t>- Dispersive and polar components in Au</w:t>
      </w:r>
    </w:p>
    <w:p w14:paraId="52089CCA" w14:textId="59711D3A" w:rsidR="00294702" w:rsidRDefault="00294702" w:rsidP="000B68A3">
      <w:pPr>
        <w:jc w:val="both"/>
      </w:pPr>
    </w:p>
    <w:p w14:paraId="41BCD0E7" w14:textId="2FF4CF02" w:rsidR="00AD4EC9" w:rsidRDefault="00F64D48" w:rsidP="000B68A3">
      <w:pPr>
        <w:pStyle w:val="ListParagraph"/>
        <w:numPr>
          <w:ilvl w:val="0"/>
          <w:numId w:val="21"/>
        </w:numPr>
        <w:jc w:val="both"/>
      </w:pPr>
      <w:r>
        <w:t>Results and discussion</w:t>
      </w:r>
    </w:p>
    <w:p w14:paraId="780E9EC9" w14:textId="1A04F06A" w:rsidR="00F64D48" w:rsidRDefault="00F64D48" w:rsidP="000B68A3">
      <w:pPr>
        <w:pStyle w:val="ListParagraph"/>
        <w:jc w:val="both"/>
      </w:pPr>
      <w:r>
        <w:t xml:space="preserve"> </w:t>
      </w:r>
    </w:p>
    <w:p w14:paraId="4F81B67B" w14:textId="64C3CE5A" w:rsidR="00F64D48" w:rsidRDefault="00F64D48" w:rsidP="000B68A3">
      <w:pPr>
        <w:pStyle w:val="ListParagraph"/>
        <w:numPr>
          <w:ilvl w:val="1"/>
          <w:numId w:val="21"/>
        </w:numPr>
        <w:jc w:val="both"/>
      </w:pPr>
      <w:r>
        <w:t>Lipid adsorption and layer formation</w:t>
      </w:r>
    </w:p>
    <w:p w14:paraId="07F2B195" w14:textId="01CD85DE" w:rsidR="006C09F1" w:rsidRDefault="008759E1" w:rsidP="000B68A3">
      <w:pPr>
        <w:ind w:firstLine="360"/>
        <w:jc w:val="both"/>
      </w:pPr>
      <w:r>
        <w:rPr>
          <w:noProof/>
        </w:rPr>
        <mc:AlternateContent>
          <mc:Choice Requires="wpg">
            <w:drawing>
              <wp:anchor distT="0" distB="0" distL="114300" distR="114300" simplePos="0" relativeHeight="251682816" behindDoc="1" locked="0" layoutInCell="1" allowOverlap="1" wp14:anchorId="5FC67DCA" wp14:editId="53EEE438">
                <wp:simplePos x="0" y="0"/>
                <wp:positionH relativeFrom="margin">
                  <wp:posOffset>3700780</wp:posOffset>
                </wp:positionH>
                <wp:positionV relativeFrom="paragraph">
                  <wp:posOffset>142694</wp:posOffset>
                </wp:positionV>
                <wp:extent cx="3200400" cy="2767965"/>
                <wp:effectExtent l="0" t="0" r="0" b="0"/>
                <wp:wrapTight wrapText="bothSides">
                  <wp:wrapPolygon edited="0">
                    <wp:start x="0" y="0"/>
                    <wp:lineTo x="0" y="21407"/>
                    <wp:lineTo x="21471" y="21407"/>
                    <wp:lineTo x="21471" y="0"/>
                    <wp:lineTo x="0" y="0"/>
                  </wp:wrapPolygon>
                </wp:wrapTight>
                <wp:docPr id="346922704" name="Group 2"/>
                <wp:cNvGraphicFramePr/>
                <a:graphic xmlns:a="http://schemas.openxmlformats.org/drawingml/2006/main">
                  <a:graphicData uri="http://schemas.microsoft.com/office/word/2010/wordprocessingGroup">
                    <wpg:wgp>
                      <wpg:cNvGrpSpPr/>
                      <wpg:grpSpPr>
                        <a:xfrm>
                          <a:off x="0" y="0"/>
                          <a:ext cx="3200400" cy="2767965"/>
                          <a:chOff x="0" y="0"/>
                          <a:chExt cx="3200400" cy="2768913"/>
                        </a:xfrm>
                      </wpg:grpSpPr>
                      <pic:pic xmlns:pic="http://schemas.openxmlformats.org/drawingml/2006/picture">
                        <pic:nvPicPr>
                          <pic:cNvPr id="2076933905" name="Picture 1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546350"/>
                          </a:xfrm>
                          <a:prstGeom prst="rect">
                            <a:avLst/>
                          </a:prstGeom>
                          <a:noFill/>
                        </pic:spPr>
                      </pic:pic>
                      <wps:wsp>
                        <wps:cNvPr id="1673165084" name="Text Box 1"/>
                        <wps:cNvSpPr txBox="1"/>
                        <wps:spPr>
                          <a:xfrm>
                            <a:off x="0" y="2479988"/>
                            <a:ext cx="3200400" cy="288925"/>
                          </a:xfrm>
                          <a:prstGeom prst="rect">
                            <a:avLst/>
                          </a:prstGeom>
                          <a:solidFill>
                            <a:prstClr val="white"/>
                          </a:solidFill>
                          <a:ln>
                            <a:noFill/>
                          </a:ln>
                        </wps:spPr>
                        <wps:txbx>
                          <w:txbxContent>
                            <w:p w14:paraId="39D1B288" w14:textId="010ACD45" w:rsidR="006C09F1" w:rsidRPr="0083269A" w:rsidRDefault="006C09F1" w:rsidP="006C09F1">
                              <w:pPr>
                                <w:pStyle w:val="Caption"/>
                                <w:rPr>
                                  <w:noProof/>
                                </w:rPr>
                              </w:pPr>
                              <w:r>
                                <w:t xml:space="preserve">Figure </w:t>
                              </w:r>
                              <w:r w:rsidR="004A396C">
                                <w:t>3</w:t>
                              </w:r>
                              <w:r>
                                <w:t xml:space="preserve"> – Dissipation depending 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FC67DCA" id="Group 2" o:spid="_x0000_s1026" style="position:absolute;left:0;text-align:left;margin-left:291.4pt;margin-top:11.25pt;width:252pt;height:217.95pt;z-index:-251633664;mso-position-horizontal-relative:margin;mso-height-relative:margin" coordsize="32004,27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32004;height:2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">
                  <v:imagedata r:id="rId17" o:title=""/>
                </v:shape>
                <v:shapetype id="_x0000_t202" coordsize="21600,21600" o:spt="202" path="m,l,21600r21600,l21600,xe">
                  <v:stroke joinstyle="miter"/>
                  <v:path gradientshapeok="t" o:connecttype="rect"/>
                </v:shapetype>
                <v:shape id="_x0000_s1028" type="#_x0000_t202" style="position:absolute;top:24799;width:32004;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" stroked="f">
                  <v:textbox style="mso-fit-shape-to-text:t" inset="0,0,0,0">
                    <w:txbxContent>
                      <w:p w14:paraId="39D1B288" w14:textId="010ACD45" w:rsidR="006C09F1" w:rsidRPr="0083269A" w:rsidRDefault="006C09F1" w:rsidP="006C09F1">
                        <w:pPr>
                          <w:pStyle w:val="Caption"/>
                          <w:rPr>
                            <w:noProof/>
                          </w:rPr>
                        </w:pPr>
                        <w:r>
                          <w:t xml:space="preserve">Figure </w:t>
                        </w:r>
                        <w:r w:rsidR="004A396C">
                          <w:t>3</w:t>
                        </w:r>
                        <w:r>
                          <w:t xml:space="preserve"> – Dissipation depending on time.</w:t>
                        </w:r>
                      </w:p>
                    </w:txbxContent>
                  </v:textbox>
                </v:shape>
                <w10:wrap type="tight" anchorx="margin"/>
              </v:group>
            </w:pict>
          </mc:Fallback>
        </mc:AlternateContent>
      </w:r>
      <w:r w:rsidR="005C346C">
        <w:t xml:space="preserve">To understand </w:t>
      </w:r>
      <w:r w:rsidR="005C346C" w:rsidRPr="005C346C">
        <w:t>the adsorption process and layer formation</w:t>
      </w:r>
      <w:r w:rsidR="005C346C">
        <w:t>, we plot the variation in frequency</w:t>
      </w:r>
      <w:r w:rsidR="00E6341C">
        <w:t xml:space="preserve"> (Figure </w:t>
      </w:r>
      <w:r w:rsidR="003C67F4">
        <w:t>2</w:t>
      </w:r>
      <w:r w:rsidR="00E6341C">
        <w:t>)</w:t>
      </w:r>
      <w:r w:rsidR="005C346C">
        <w:t xml:space="preserve"> and dissipation </w:t>
      </w:r>
      <w:r w:rsidR="00E6341C">
        <w:t>(Figure</w:t>
      </w:r>
      <w:r w:rsidR="003C67F4">
        <w:t xml:space="preserve"> 3</w:t>
      </w:r>
      <w:r w:rsidR="00E6341C">
        <w:t xml:space="preserve">) </w:t>
      </w:r>
      <w:r w:rsidR="005C346C">
        <w:t xml:space="preserve">depending on the time of experiment. </w:t>
      </w:r>
    </w:p>
    <w:p w14:paraId="71A33D90" w14:textId="75719BCF" w:rsidR="00780836" w:rsidRDefault="00780836" w:rsidP="000B68A3">
      <w:pPr>
        <w:keepNext/>
        <w:ind w:firstLine="360"/>
        <w:jc w:val="both"/>
      </w:pPr>
      <w:r w:rsidRPr="00780836">
        <w:t xml:space="preserve">Adsorption refers to the accumulation of molecules or particles at a surface. In </w:t>
      </w:r>
      <w:r>
        <w:t>our</w:t>
      </w:r>
      <w:r w:rsidRPr="00780836">
        <w:t xml:space="preserve"> experiment, the solid surface is the quartz crystal in the QCM-D instrument, and the liquid phase contains the lipid vesicles.</w:t>
      </w:r>
    </w:p>
    <w:p w14:paraId="22E07E00" w14:textId="4DC40090" w:rsidR="00DA49BC" w:rsidRDefault="00A22331" w:rsidP="000B68A3">
      <w:pPr>
        <w:keepNext/>
        <w:ind w:firstLine="360"/>
        <w:jc w:val="both"/>
      </w:pPr>
      <w:r w:rsidRPr="00A22331">
        <w:t>Initially, the lipid vesicles a</w:t>
      </w:r>
      <w:r>
        <w:t>d</w:t>
      </w:r>
      <w:r w:rsidRPr="00A22331">
        <w:t>sorb onto the QCM</w:t>
      </w:r>
      <w:r>
        <w:t>-D</w:t>
      </w:r>
      <w:r w:rsidRPr="00A22331">
        <w:t xml:space="preserve"> surface. The vesicles might interact with the surface through electrostatic forces, Van der Waals forces</w:t>
      </w:r>
      <w:r>
        <w:t>.</w:t>
      </w:r>
      <w:r w:rsidR="00A1050B">
        <w:t xml:space="preserve"> During this first adsorption (1), the frequency reaches a lower constant plateau, and the dissipation a higher constant plateau</w:t>
      </w:r>
      <w:r w:rsidR="0061468D">
        <w:t xml:space="preserve">, they’re called non-zero plateau. </w:t>
      </w:r>
      <w:r w:rsidR="00A1050B">
        <w:t xml:space="preserve"> </w:t>
      </w:r>
      <w:r>
        <w:t xml:space="preserve"> </w:t>
      </w:r>
    </w:p>
    <w:p w14:paraId="253CE6FC" w14:textId="2370F1C4" w:rsidR="00E6341C" w:rsidRDefault="00A22331" w:rsidP="000B68A3">
      <w:pPr>
        <w:ind w:firstLine="360"/>
        <w:jc w:val="both"/>
      </w:pPr>
      <w:r>
        <w:t>To analyze the lipid behavior during this phase, w</w:t>
      </w:r>
      <w:r w:rsidR="00AD4EC9">
        <w:t xml:space="preserve">e plotted </w:t>
      </w:r>
      <w:r w:rsidR="00294702">
        <w:t>two</w:t>
      </w:r>
      <w:r w:rsidR="00AD4EC9">
        <w:t xml:space="preserve"> graphics, the first </w:t>
      </w:r>
      <w:r>
        <w:t>one</w:t>
      </w:r>
      <w:r w:rsidR="00AD4EC9">
        <w:t xml:space="preserve"> (figure</w:t>
      </w:r>
      <w:r w:rsidR="00294702">
        <w:t xml:space="preserve"> </w:t>
      </w:r>
      <w:r w:rsidR="003C67F4">
        <w:t>4</w:t>
      </w:r>
      <w:r w:rsidR="00AD4EC9">
        <w:t>) corresponding to the frequency</w:t>
      </w:r>
      <w:r>
        <w:t xml:space="preserve">, and the second one (figure </w:t>
      </w:r>
      <w:r w:rsidR="003C67F4">
        <w:t>5</w:t>
      </w:r>
      <w:r>
        <w:t xml:space="preserve">) corresponds to the </w:t>
      </w:r>
      <w:r w:rsidR="00AD4EC9">
        <w:t xml:space="preserve">dissipation variance when the temperature was 16ºC. </w:t>
      </w:r>
    </w:p>
    <w:p w14:paraId="56128F66" w14:textId="061D4143" w:rsidR="0061468D" w:rsidRDefault="00651B6D" w:rsidP="000B68A3">
      <w:pPr>
        <w:jc w:val="both"/>
        <w:rPr>
          <w:i/>
          <w:iCs/>
        </w:rPr>
      </w:pPr>
      <w:r w:rsidRPr="00651B6D">
        <w:rPr>
          <w:i/>
          <w:iCs/>
        </w:rPr>
        <w:t xml:space="preserve">Note: My </w:t>
      </w:r>
      <w:r>
        <w:rPr>
          <w:i/>
          <w:iCs/>
        </w:rPr>
        <w:t xml:space="preserve">relevant </w:t>
      </w:r>
      <w:r w:rsidRPr="00651B6D">
        <w:rPr>
          <w:i/>
          <w:iCs/>
        </w:rPr>
        <w:t>data starts on the 812</w:t>
      </w:r>
      <w:r w:rsidRPr="00651B6D">
        <w:rPr>
          <w:i/>
          <w:iCs/>
          <w:vertAlign w:val="superscript"/>
        </w:rPr>
        <w:t>th</w:t>
      </w:r>
      <w:r w:rsidRPr="00651B6D">
        <w:rPr>
          <w:i/>
          <w:iCs/>
        </w:rPr>
        <w:t xml:space="preserve"> second, so the beginning of the graph </w:t>
      </w:r>
      <w:r w:rsidR="003C67F4">
        <w:rPr>
          <w:i/>
          <w:iCs/>
        </w:rPr>
        <w:t xml:space="preserve">in </w:t>
      </w:r>
      <w:r w:rsidRPr="00651B6D">
        <w:rPr>
          <w:i/>
          <w:iCs/>
        </w:rPr>
        <w:t xml:space="preserve">on x = 800. </w:t>
      </w:r>
    </w:p>
    <w:p w14:paraId="5C078B6A" w14:textId="43BC133F" w:rsidR="00A22331" w:rsidRDefault="00AA0439" w:rsidP="000B68A3">
      <w:pPr>
        <w:keepNext/>
        <w:ind w:firstLine="720"/>
        <w:jc w:val="both"/>
      </w:pPr>
      <w:r>
        <w:t xml:space="preserve">At T&lt;Tm, 16ºC, the lipid bilayer has a vesicle form, as it shown on figure </w:t>
      </w:r>
      <w:r w:rsidR="003C67F4">
        <w:t>4</w:t>
      </w:r>
      <w:r>
        <w:t>, which means that it’s in the gel</w:t>
      </w:r>
      <w:r w:rsidR="0061468D">
        <w:t xml:space="preserve"> </w:t>
      </w:r>
      <w:r>
        <w:t xml:space="preserve">phase. At this phase, the </w:t>
      </w:r>
      <w:r w:rsidRPr="00AA0439">
        <w:t>bending modulus kc</w:t>
      </w:r>
      <w:r>
        <w:t xml:space="preserve"> is larger, and the lipid vesicle is stronger. </w:t>
      </w:r>
      <w:r w:rsidR="002B5B5F" w:rsidRPr="002B5B5F">
        <w:t>This can result in a relatively high frequency shift on the QCM-D</w:t>
      </w:r>
      <w:r w:rsidR="002B5B5F">
        <w:t xml:space="preserve">. </w:t>
      </w:r>
      <w:r w:rsidR="002B5B5F" w:rsidRPr="002B5B5F">
        <w:t xml:space="preserve">The rigid and ordered structure of the vesicles would result in less </w:t>
      </w:r>
      <w:r w:rsidR="002B5B5F" w:rsidRPr="002B5B5F">
        <w:t>energy</w:t>
      </w:r>
      <w:r w:rsidR="008759E1">
        <w:t xml:space="preserve"> </w:t>
      </w:r>
      <w:r w:rsidR="002B5B5F" w:rsidRPr="002B5B5F">
        <w:t>dissipation during the crystal oscillation</w:t>
      </w:r>
      <w:r w:rsidR="0061468D">
        <w:t>, as we can see in the 2</w:t>
      </w:r>
      <w:r w:rsidR="0061468D" w:rsidRPr="0061468D">
        <w:rPr>
          <w:vertAlign w:val="superscript"/>
        </w:rPr>
        <w:t>nd</w:t>
      </w:r>
      <w:r w:rsidR="0061468D">
        <w:t xml:space="preserve"> zone </w:t>
      </w:r>
      <w:r w:rsidR="003C67F4">
        <w:t>in</w:t>
      </w:r>
      <w:r w:rsidR="0061468D">
        <w:t xml:space="preserve"> figure </w:t>
      </w:r>
      <w:r w:rsidR="004A396C">
        <w:t>2</w:t>
      </w:r>
      <w:r w:rsidR="0061468D">
        <w:t xml:space="preserve"> and </w:t>
      </w:r>
      <w:r w:rsidR="004A396C">
        <w:t>3</w:t>
      </w:r>
      <w:r w:rsidR="0061468D">
        <w:t xml:space="preserve">. </w:t>
      </w:r>
    </w:p>
    <w:p w14:paraId="2F447333" w14:textId="6148629A" w:rsidR="00DA49BC" w:rsidRDefault="008759E1" w:rsidP="000B68A3">
      <w:pPr>
        <w:keepNext/>
        <w:jc w:val="both"/>
      </w:pPr>
      <w:r>
        <w:rPr>
          <w:noProof/>
        </w:rPr>
        <mc:AlternateContent>
          <mc:Choice Requires="wpg">
            <w:drawing>
              <wp:anchor distT="0" distB="0" distL="114300" distR="114300" simplePos="0" relativeHeight="251700224" behindDoc="1" locked="0" layoutInCell="1" allowOverlap="1" wp14:anchorId="474EA215" wp14:editId="51E40277">
                <wp:simplePos x="0" y="0"/>
                <wp:positionH relativeFrom="column">
                  <wp:align>left</wp:align>
                </wp:positionH>
                <wp:positionV relativeFrom="paragraph">
                  <wp:posOffset>268605</wp:posOffset>
                </wp:positionV>
                <wp:extent cx="3110865" cy="2508885"/>
                <wp:effectExtent l="0" t="0" r="0" b="5715"/>
                <wp:wrapTight wrapText="bothSides">
                  <wp:wrapPolygon edited="0">
                    <wp:start x="0" y="0"/>
                    <wp:lineTo x="0" y="21485"/>
                    <wp:lineTo x="21428" y="21485"/>
                    <wp:lineTo x="21428" y="0"/>
                    <wp:lineTo x="0" y="0"/>
                  </wp:wrapPolygon>
                </wp:wrapTight>
                <wp:docPr id="312503970" name="Group 9"/>
                <wp:cNvGraphicFramePr/>
                <a:graphic xmlns:a="http://schemas.openxmlformats.org/drawingml/2006/main">
                  <a:graphicData uri="http://schemas.microsoft.com/office/word/2010/wordprocessingGroup">
                    <wpg:wgp>
                      <wpg:cNvGrpSpPr/>
                      <wpg:grpSpPr>
                        <a:xfrm>
                          <a:off x="0" y="0"/>
                          <a:ext cx="3110865" cy="2508885"/>
                          <a:chOff x="0" y="0"/>
                          <a:chExt cx="3241960" cy="2846705"/>
                        </a:xfrm>
                      </wpg:grpSpPr>
                      <wpg:grpSp>
                        <wpg:cNvPr id="62120787" name="Group 8"/>
                        <wpg:cNvGrpSpPr/>
                        <wpg:grpSpPr>
                          <a:xfrm>
                            <a:off x="0" y="0"/>
                            <a:ext cx="3241960" cy="2846705"/>
                            <a:chOff x="0" y="0"/>
                            <a:chExt cx="3241960" cy="2846705"/>
                          </a:xfrm>
                        </wpg:grpSpPr>
                        <wpg:grpSp>
                          <wpg:cNvPr id="2065967152" name="Group 7"/>
                          <wpg:cNvGrpSpPr/>
                          <wpg:grpSpPr>
                            <a:xfrm>
                              <a:off x="0" y="0"/>
                              <a:ext cx="3241960" cy="2846705"/>
                              <a:chOff x="0" y="0"/>
                              <a:chExt cx="3241960" cy="2846705"/>
                            </a:xfrm>
                          </wpg:grpSpPr>
                          <wpg:grpSp>
                            <wpg:cNvPr id="279436309" name="Group 3"/>
                            <wpg:cNvGrpSpPr/>
                            <wpg:grpSpPr>
                              <a:xfrm>
                                <a:off x="0" y="0"/>
                                <a:ext cx="3241960" cy="2846705"/>
                                <a:chOff x="0" y="0"/>
                                <a:chExt cx="3241960" cy="2846705"/>
                              </a:xfrm>
                            </wpg:grpSpPr>
                            <wps:wsp>
                              <wps:cNvPr id="1579107570" name="Text Box 1"/>
                              <wps:cNvSpPr txBox="1"/>
                              <wps:spPr>
                                <a:xfrm>
                                  <a:off x="41560" y="2548890"/>
                                  <a:ext cx="3200400" cy="297815"/>
                                </a:xfrm>
                                <a:prstGeom prst="rect">
                                  <a:avLst/>
                                </a:prstGeom>
                                <a:solidFill>
                                  <a:prstClr val="white"/>
                                </a:solidFill>
                                <a:ln>
                                  <a:noFill/>
                                </a:ln>
                              </wps:spPr>
                              <wps:txbx>
                                <w:txbxContent>
                                  <w:p w14:paraId="5DCCB75F" w14:textId="610C1832" w:rsidR="00E6341C" w:rsidRPr="00D01218" w:rsidRDefault="00E6341C" w:rsidP="00E6341C">
                                    <w:pPr>
                                      <w:pStyle w:val="Caption"/>
                                    </w:pPr>
                                    <w:r>
                                      <w:t xml:space="preserve">Figure </w:t>
                                    </w:r>
                                    <w:r w:rsidR="004A396C">
                                      <w:t>2</w:t>
                                    </w:r>
                                    <w:r>
                                      <w:t xml:space="preserve">- </w:t>
                                    </w:r>
                                    <w:r w:rsidR="006C09F1">
                                      <w:rPr>
                                        <w:rFonts w:ascii="Calibri" w:hAnsi="Calibri" w:cs="Calibri"/>
                                      </w:rPr>
                                      <w:t>Frequency</w:t>
                                    </w:r>
                                    <w:r w:rsidRPr="0074743D">
                                      <w:t xml:space="preserve"> depending 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53912615" name="Picture 1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2546350"/>
                                </a:xfrm>
                                <a:prstGeom prst="rect">
                                  <a:avLst/>
                                </a:prstGeom>
                                <a:noFill/>
                              </pic:spPr>
                            </pic:pic>
                          </wpg:grpSp>
                          <wps:wsp>
                            <wps:cNvPr id="1276717640" name="Text Box 3"/>
                            <wps:cNvSpPr txBox="1"/>
                            <wps:spPr>
                              <a:xfrm>
                                <a:off x="609600" y="1384300"/>
                                <a:ext cx="264459" cy="376518"/>
                              </a:xfrm>
                              <a:prstGeom prst="rect">
                                <a:avLst/>
                              </a:prstGeom>
                              <a:noFill/>
                              <a:ln w="6350">
                                <a:noFill/>
                              </a:ln>
                            </wps:spPr>
                            <wps:txbx>
                              <w:txbxContent>
                                <w:p w14:paraId="1C172861" w14:textId="1C2473C0" w:rsidR="00A1050B" w:rsidRPr="00A1050B" w:rsidRDefault="00A1050B">
                                  <w:pPr>
                                    <w:rPr>
                                      <w:rFonts w:ascii="Aptos Display" w:hAnsi="Aptos Display"/>
                                    </w:rPr>
                                  </w:pPr>
                                  <w:r w:rsidRPr="00A1050B">
                                    <w:rPr>
                                      <w:rFonts w:ascii="Aptos Display" w:hAnsi="Aptos Display"/>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30315850" name="Text Box 3"/>
                          <wps:cNvSpPr txBox="1"/>
                          <wps:spPr>
                            <a:xfrm>
                              <a:off x="1092200" y="774700"/>
                              <a:ext cx="264459" cy="376518"/>
                            </a:xfrm>
                            <a:prstGeom prst="rect">
                              <a:avLst/>
                            </a:prstGeom>
                            <a:noFill/>
                            <a:ln w="6350">
                              <a:noFill/>
                            </a:ln>
                          </wps:spPr>
                          <wps:txbx>
                            <w:txbxContent>
                              <w:p w14:paraId="7E256A9F" w14:textId="0030F584" w:rsidR="00A1050B" w:rsidRPr="00A1050B" w:rsidRDefault="00A1050B" w:rsidP="00A1050B">
                                <w:pPr>
                                  <w:rPr>
                                    <w:rFonts w:ascii="Aptos Display" w:hAnsi="Aptos Display"/>
                                  </w:rPr>
                                </w:pPr>
                                <w:r>
                                  <w:rPr>
                                    <w:rFonts w:ascii="Aptos Display" w:hAnsi="Aptos Display"/>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1720585" name="Text Box 3"/>
                        <wps:cNvSpPr txBox="1"/>
                        <wps:spPr>
                          <a:xfrm>
                            <a:off x="1447800" y="1435100"/>
                            <a:ext cx="264459" cy="376518"/>
                          </a:xfrm>
                          <a:prstGeom prst="rect">
                            <a:avLst/>
                          </a:prstGeom>
                          <a:noFill/>
                          <a:ln w="6350">
                            <a:noFill/>
                          </a:ln>
                        </wps:spPr>
                        <wps:txbx>
                          <w:txbxContent>
                            <w:p w14:paraId="2CD65BE1" w14:textId="71AB50DC" w:rsidR="00A1050B" w:rsidRPr="00A1050B" w:rsidRDefault="00A1050B" w:rsidP="00A1050B">
                              <w:pPr>
                                <w:rPr>
                                  <w:rFonts w:ascii="Aptos Display" w:hAnsi="Aptos Display"/>
                                </w:rPr>
                              </w:pPr>
                              <w:r>
                                <w:rPr>
                                  <w:rFonts w:ascii="Aptos Display" w:hAnsi="Aptos Display"/>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4EA215" id="Group 9" o:spid="_x0000_s1029" style="position:absolute;left:0;text-align:left;margin-left:0;margin-top:21.15pt;width:244.95pt;height:197.55pt;z-index:-251616256;mso-position-horizontal:left" coordsize="32419,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">
                <v:group id="Group 8" o:spid="_x0000_s1030" style="position:absolute;width:32419;height:28467" coordsize="32419,2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">
                  <v:group id="Group 7" o:spid="_x0000_s1031" style="position:absolute;width:32419;height:28467" coordsize="32419,2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">
                    <v:group id="Group 3" o:spid="_x0000_s1032" style="position:absolute;width:32419;height:28467" coordsize="32419,2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">
                      <v:shape id="_x0000_s1033" type="#_x0000_t202" style="position:absolute;left:415;top:25488;width:32004;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" stroked="f">
                        <v:textbox inset="0,0,0,0">
                          <w:txbxContent>
                            <w:p w14:paraId="5DCCB75F" w14:textId="610C1832" w:rsidR="00E6341C" w:rsidRPr="00D01218" w:rsidRDefault="00E6341C" w:rsidP="00E6341C">
                              <w:pPr>
                                <w:pStyle w:val="Caption"/>
                              </w:pPr>
                              <w:r>
                                <w:t xml:space="preserve">Figure </w:t>
                              </w:r>
                              <w:r w:rsidR="004A396C">
                                <w:t>2</w:t>
                              </w:r>
                              <w:r>
                                <w:t xml:space="preserve">- </w:t>
                              </w:r>
                              <w:r w:rsidR="006C09F1">
                                <w:rPr>
                                  <w:rFonts w:ascii="Calibri" w:hAnsi="Calibri" w:cs="Calibri"/>
                                </w:rPr>
                                <w:t>Frequency</w:t>
                              </w:r>
                              <w:r w:rsidRPr="0074743D">
                                <w:t xml:space="preserve"> depending on time.</w:t>
                              </w:r>
                            </w:p>
                          </w:txbxContent>
                        </v:textbox>
                      </v:shape>
                      <v:shape id="Picture 12" o:spid="_x0000_s1034" type="#_x0000_t75" style="position:absolute;width:31927;height:2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">
                        <v:imagedata r:id="rId19" o:title=""/>
                      </v:shape>
                    </v:group>
                    <v:shape id="Text Box 3" o:spid="_x0000_s1035" type="#_x0000_t202" style="position:absolute;left:6096;top:13843;width:2644;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" filled="f" stroked="f" strokeweight=".5pt">
                      <v:textbox>
                        <w:txbxContent>
                          <w:p w14:paraId="1C172861" w14:textId="1C2473C0" w:rsidR="00A1050B" w:rsidRPr="00A1050B" w:rsidRDefault="00A1050B">
                            <w:pPr>
                              <w:rPr>
                                <w:rFonts w:ascii="Aptos Display" w:hAnsi="Aptos Display"/>
                              </w:rPr>
                            </w:pPr>
                            <w:r w:rsidRPr="00A1050B">
                              <w:rPr>
                                <w:rFonts w:ascii="Aptos Display" w:hAnsi="Aptos Display"/>
                              </w:rPr>
                              <w:t>1</w:t>
                            </w:r>
                          </w:p>
                        </w:txbxContent>
                      </v:textbox>
                    </v:shape>
                  </v:group>
                  <v:shape id="Text Box 3" o:spid="_x0000_s1036" type="#_x0000_t202" style="position:absolute;left:10922;top:7747;width:2644;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" filled="f" stroked="f" strokeweight=".5pt">
                    <v:textbox>
                      <w:txbxContent>
                        <w:p w14:paraId="7E256A9F" w14:textId="0030F584" w:rsidR="00A1050B" w:rsidRPr="00A1050B" w:rsidRDefault="00A1050B" w:rsidP="00A1050B">
                          <w:pPr>
                            <w:rPr>
                              <w:rFonts w:ascii="Aptos Display" w:hAnsi="Aptos Display"/>
                            </w:rPr>
                          </w:pPr>
                          <w:r>
                            <w:rPr>
                              <w:rFonts w:ascii="Aptos Display" w:hAnsi="Aptos Display"/>
                            </w:rPr>
                            <w:t>2</w:t>
                          </w:r>
                        </w:p>
                      </w:txbxContent>
                    </v:textbox>
                  </v:shape>
                </v:group>
                <v:shape id="Text Box 3" o:spid="_x0000_s1037" type="#_x0000_t202" style="position:absolute;left:14478;top:14351;width:2644;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" filled="f" stroked="f" strokeweight=".5pt">
                  <v:textbox>
                    <w:txbxContent>
                      <w:p w14:paraId="2CD65BE1" w14:textId="71AB50DC" w:rsidR="00A1050B" w:rsidRPr="00A1050B" w:rsidRDefault="00A1050B" w:rsidP="00A1050B">
                        <w:pPr>
                          <w:rPr>
                            <w:rFonts w:ascii="Aptos Display" w:hAnsi="Aptos Display"/>
                          </w:rPr>
                        </w:pPr>
                        <w:r>
                          <w:rPr>
                            <w:rFonts w:ascii="Aptos Display" w:hAnsi="Aptos Display"/>
                          </w:rPr>
                          <w:t>3</w:t>
                        </w:r>
                      </w:p>
                    </w:txbxContent>
                  </v:textbox>
                </v:shape>
                <w10:wrap type="tight"/>
              </v:group>
            </w:pict>
          </mc:Fallback>
        </mc:AlternateContent>
      </w:r>
    </w:p>
    <w:p w14:paraId="305A27C2" w14:textId="474E42E6" w:rsidR="00C30A4F" w:rsidRDefault="00780836" w:rsidP="000B68A3">
      <w:pPr>
        <w:keepNext/>
        <w:ind w:firstLine="720"/>
        <w:jc w:val="both"/>
      </w:pPr>
      <w:r>
        <w:t>Lipid molecules in a vesicle have hydrophobic tails and hydrophilic heads. The transition from a rigid state to a fluid state is often associated with the melting of lipid chains. In a rigid state, the lipid chains are ordered and tightly packed, creating a more solid-like structure. As we heated the solution, the kinetic energy of the molecules increases</w:t>
      </w:r>
      <w:r w:rsidR="008B1D09">
        <w:t>, because the thermal energy supplied to the system overcomes the energy barriers that maintain the ordered state of the lipid chains</w:t>
      </w:r>
      <w:r>
        <w:t>, leading to the disruption of these ordered structures.</w:t>
      </w:r>
      <w:r w:rsidR="008B1D09">
        <w:t xml:space="preserve"> </w:t>
      </w:r>
      <w:r>
        <w:t>Near the melting point, lipid chains start to lose their ordered structure</w:t>
      </w:r>
      <w:r w:rsidR="008B1D09">
        <w:t xml:space="preserve"> increasing lateral mobility. </w:t>
      </w:r>
      <w:r w:rsidR="008B1D09" w:rsidRPr="00FB35CB">
        <w:t>This increase</w:t>
      </w:r>
      <w:r w:rsidR="00C30A4F">
        <w:t>s</w:t>
      </w:r>
      <w:r w:rsidR="008B1D09" w:rsidRPr="00FB35CB">
        <w:t xml:space="preserve"> fluidity </w:t>
      </w:r>
      <w:r w:rsidR="00C30A4F">
        <w:t>on</w:t>
      </w:r>
      <w:r w:rsidR="008B1D09" w:rsidRPr="00FB35CB">
        <w:t xml:space="preserve"> the adsorbed layer, making it more dynamic and possibly less tightly packed</w:t>
      </w:r>
      <w:r w:rsidR="008B1D09">
        <w:t xml:space="preserve">. Resulting to a </w:t>
      </w:r>
      <w:r>
        <w:t xml:space="preserve">lipid bilayer </w:t>
      </w:r>
      <w:r>
        <w:lastRenderedPageBreak/>
        <w:t>transitions from a gel-like, rigid state to a more disordered, fluid state</w:t>
      </w:r>
      <w:r w:rsidR="00C30A4F">
        <w:t>, with a bending module K much smaller</w:t>
      </w:r>
      <w:r>
        <w:t>.</w:t>
      </w:r>
      <w:r w:rsidR="0061468D">
        <w:t xml:space="preserve"> </w:t>
      </w:r>
    </w:p>
    <w:p w14:paraId="1001EB23" w14:textId="59E6543C" w:rsidR="004822D8" w:rsidRDefault="004822D8" w:rsidP="004822D8">
      <w:pPr>
        <w:keepNext/>
        <w:ind w:firstLine="720"/>
        <w:jc w:val="both"/>
      </w:pPr>
      <w:r>
        <w:rPr>
          <w:i/>
          <w:iCs/>
          <w:noProof/>
        </w:rPr>
        <mc:AlternateContent>
          <mc:Choice Requires="wpg">
            <w:drawing>
              <wp:anchor distT="0" distB="0" distL="114300" distR="114300" simplePos="0" relativeHeight="251670528" behindDoc="1" locked="0" layoutInCell="1" allowOverlap="1" wp14:anchorId="2F4418B3" wp14:editId="5A6A16A2">
                <wp:simplePos x="0" y="0"/>
                <wp:positionH relativeFrom="column">
                  <wp:align>right</wp:align>
                </wp:positionH>
                <wp:positionV relativeFrom="paragraph">
                  <wp:posOffset>1435735</wp:posOffset>
                </wp:positionV>
                <wp:extent cx="3200400" cy="3128010"/>
                <wp:effectExtent l="0" t="0" r="0" b="0"/>
                <wp:wrapTight wrapText="bothSides">
                  <wp:wrapPolygon edited="0">
                    <wp:start x="0" y="0"/>
                    <wp:lineTo x="0" y="21442"/>
                    <wp:lineTo x="21471" y="21442"/>
                    <wp:lineTo x="21471" y="0"/>
                    <wp:lineTo x="0" y="0"/>
                  </wp:wrapPolygon>
                </wp:wrapTight>
                <wp:docPr id="1863129609" name="Group 17"/>
                <wp:cNvGraphicFramePr/>
                <a:graphic xmlns:a="http://schemas.openxmlformats.org/drawingml/2006/main">
                  <a:graphicData uri="http://schemas.microsoft.com/office/word/2010/wordprocessingGroup">
                    <wpg:wgp>
                      <wpg:cNvGrpSpPr/>
                      <wpg:grpSpPr>
                        <a:xfrm>
                          <a:off x="0" y="0"/>
                          <a:ext cx="3200400" cy="3128010"/>
                          <a:chOff x="0" y="0"/>
                          <a:chExt cx="3200400" cy="3286760"/>
                        </a:xfrm>
                      </wpg:grpSpPr>
                      <wps:wsp>
                        <wps:cNvPr id="389908348" name="Text Box 1"/>
                        <wps:cNvSpPr txBox="1"/>
                        <wps:spPr>
                          <a:xfrm>
                            <a:off x="0" y="2827020"/>
                            <a:ext cx="3200400" cy="459740"/>
                          </a:xfrm>
                          <a:prstGeom prst="rect">
                            <a:avLst/>
                          </a:prstGeom>
                          <a:solidFill>
                            <a:prstClr val="white"/>
                          </a:solidFill>
                          <a:ln>
                            <a:noFill/>
                          </a:ln>
                        </wps:spPr>
                        <wps:txbx>
                          <w:txbxContent>
                            <w:p w14:paraId="521C2902" w14:textId="1A632D99" w:rsidR="00651B6D" w:rsidRPr="00AF62BD" w:rsidRDefault="00651B6D" w:rsidP="00651B6D">
                              <w:pPr>
                                <w:pStyle w:val="Caption"/>
                              </w:pPr>
                              <w:r>
                                <w:t xml:space="preserve">Figure </w:t>
                              </w:r>
                              <w:r w:rsidR="004A396C">
                                <w:t>4</w:t>
                              </w:r>
                              <w:r>
                                <w:t xml:space="preserve"> – </w:t>
                              </w:r>
                              <w:r w:rsidR="006A7E8A">
                                <w:rPr>
                                  <w:rFonts w:ascii="Calibri" w:hAnsi="Calibri" w:cs="Calibri"/>
                                </w:rPr>
                                <w:t>F</w:t>
                              </w:r>
                              <w:r w:rsidR="0061468D">
                                <w:rPr>
                                  <w:rFonts w:ascii="Calibri" w:hAnsi="Calibri" w:cs="Calibri"/>
                                </w:rPr>
                                <w:t>requency</w:t>
                              </w:r>
                              <w:r w:rsidR="006A7E8A">
                                <w:rPr>
                                  <w:rFonts w:ascii="Calibri" w:hAnsi="Calibri" w:cs="Calibri"/>
                                </w:rPr>
                                <w:t xml:space="preserve"> </w:t>
                              </w:r>
                              <w:r>
                                <w:t>depending on time of the 1</w:t>
                              </w:r>
                              <w:r w:rsidRPr="00651B6D">
                                <w:rPr>
                                  <w:vertAlign w:val="superscript"/>
                                </w:rPr>
                                <w:t>st</w:t>
                              </w:r>
                              <w:r>
                                <w:t xml:space="preserve"> overtone (4:3)</w:t>
                              </w:r>
                              <w:r w:rsidR="00AA0439">
                                <w:t xml:space="preserve"> at 16ºC.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222129" name="Group 16"/>
                        <wpg:cNvGrpSpPr/>
                        <wpg:grpSpPr>
                          <a:xfrm>
                            <a:off x="0" y="0"/>
                            <a:ext cx="3200400" cy="2621915"/>
                            <a:chOff x="0" y="0"/>
                            <a:chExt cx="3200400" cy="2621915"/>
                          </a:xfrm>
                        </wpg:grpSpPr>
                        <pic:pic xmlns:pic="http://schemas.openxmlformats.org/drawingml/2006/picture">
                          <pic:nvPicPr>
                            <pic:cNvPr id="1377819084" name="Picture 1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621915"/>
                            </a:xfrm>
                            <a:prstGeom prst="rect">
                              <a:avLst/>
                            </a:prstGeom>
                            <a:noFill/>
                          </pic:spPr>
                        </pic:pic>
                        <wpg:grpSp>
                          <wpg:cNvPr id="860073843" name="Group 14"/>
                          <wpg:cNvGrpSpPr/>
                          <wpg:grpSpPr>
                            <a:xfrm>
                              <a:off x="1402080" y="777240"/>
                              <a:ext cx="1478068" cy="563880"/>
                              <a:chOff x="0" y="0"/>
                              <a:chExt cx="1478068" cy="563880"/>
                            </a:xfrm>
                          </wpg:grpSpPr>
                          <wpg:grpSp>
                            <wpg:cNvPr id="459881736" name="Group 4"/>
                            <wpg:cNvGrpSpPr/>
                            <wpg:grpSpPr>
                              <a:xfrm>
                                <a:off x="26670" y="0"/>
                                <a:ext cx="1451398" cy="466936"/>
                                <a:chOff x="0" y="0"/>
                                <a:chExt cx="1451398" cy="466936"/>
                              </a:xfrm>
                            </wpg:grpSpPr>
                            <pic:pic xmlns:pic="http://schemas.openxmlformats.org/drawingml/2006/picture">
                              <pic:nvPicPr>
                                <pic:cNvPr id="462015791"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133" y="0"/>
                                  <a:ext cx="469265" cy="458470"/>
                                </a:xfrm>
                                <a:prstGeom prst="rect">
                                  <a:avLst/>
                                </a:prstGeom>
                                <a:noFill/>
                              </pic:spPr>
                            </pic:pic>
                            <pic:pic xmlns:pic="http://schemas.openxmlformats.org/drawingml/2006/picture">
                              <pic:nvPicPr>
                                <pic:cNvPr id="651400533" name="Picture 1" descr="A circular black and white pattern&#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91067" y="0"/>
                                  <a:ext cx="469265" cy="458470"/>
                                </a:xfrm>
                                <a:prstGeom prst="rect">
                                  <a:avLst/>
                                </a:prstGeom>
                                <a:noFill/>
                              </pic:spPr>
                            </pic:pic>
                            <pic:pic xmlns:pic="http://schemas.openxmlformats.org/drawingml/2006/picture">
                              <pic:nvPicPr>
                                <pic:cNvPr id="1878507485" name="Picture 1" descr="A circular black and white pattern&#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8466"/>
                                  <a:ext cx="469265" cy="458470"/>
                                </a:xfrm>
                                <a:prstGeom prst="rect">
                                  <a:avLst/>
                                </a:prstGeom>
                                <a:noFill/>
                              </pic:spPr>
                            </pic:pic>
                          </wpg:grpSp>
                          <wps:wsp>
                            <wps:cNvPr id="1713961752" name="Straight Connector 2"/>
                            <wps:cNvCnPr/>
                            <wps:spPr>
                              <a:xfrm>
                                <a:off x="0" y="563880"/>
                                <a:ext cx="1447800" cy="0"/>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1204907509" name="Text Box 3"/>
                          <wps:cNvSpPr txBox="1"/>
                          <wps:spPr>
                            <a:xfrm>
                              <a:off x="2438400" y="350520"/>
                              <a:ext cx="590550" cy="400050"/>
                            </a:xfrm>
                            <a:prstGeom prst="rect">
                              <a:avLst/>
                            </a:prstGeom>
                            <a:noFill/>
                            <a:ln w="6350">
                              <a:noFill/>
                            </a:ln>
                          </wps:spPr>
                          <wps:txbx>
                            <w:txbxContent>
                              <w:p w14:paraId="56218AB0" w14:textId="1C13B4F7" w:rsidR="00AA0439" w:rsidRPr="00AA0439" w:rsidRDefault="00AA0439">
                                <w:pPr>
                                  <w:rPr>
                                    <w:color w:val="auto"/>
                                  </w:rPr>
                                </w:pPr>
                                <w:r w:rsidRPr="00AA0439">
                                  <w:rPr>
                                    <w:color w:val="auto"/>
                                  </w:rPr>
                                  <w:t>T</w:t>
                                </w:r>
                                <w:r>
                                  <w:rPr>
                                    <w:color w:val="auto"/>
                                  </w:rPr>
                                  <w:t>&lt;</w:t>
                                </w:r>
                                <w:r w:rsidRPr="00AA0439">
                                  <w:rPr>
                                    <w:color w:val="auto"/>
                                  </w:rPr>
                                  <w:t>T</w:t>
                                </w:r>
                                <w:r>
                                  <w:rPr>
                                    <w:color w:val="auto"/>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F4418B3" id="Group 17" o:spid="_x0000_s1038" style="position:absolute;left:0;text-align:left;margin-left:200.8pt;margin-top:113.05pt;width:252pt;height:246.3pt;z-index:-251645952;mso-position-horizontal:right;mso-width-relative:margin;mso-height-relative:margin" coordsize="32004,32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">
                <v:shape id="_x0000_s1039" type="#_x0000_t202" style="position:absolute;top:28270;width:32004;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" stroked="f">
                  <v:textbox inset="0,0,0,0">
                    <w:txbxContent>
                      <w:p w14:paraId="521C2902" w14:textId="1A632D99" w:rsidR="00651B6D" w:rsidRPr="00AF62BD" w:rsidRDefault="00651B6D" w:rsidP="00651B6D">
                        <w:pPr>
                          <w:pStyle w:val="Caption"/>
                        </w:pPr>
                        <w:r>
                          <w:t xml:space="preserve">Figure </w:t>
                        </w:r>
                        <w:r w:rsidR="004A396C">
                          <w:t>4</w:t>
                        </w:r>
                        <w:r>
                          <w:t xml:space="preserve"> – </w:t>
                        </w:r>
                        <w:r w:rsidR="006A7E8A">
                          <w:rPr>
                            <w:rFonts w:ascii="Calibri" w:hAnsi="Calibri" w:cs="Calibri"/>
                          </w:rPr>
                          <w:t>F</w:t>
                        </w:r>
                        <w:r w:rsidR="0061468D">
                          <w:rPr>
                            <w:rFonts w:ascii="Calibri" w:hAnsi="Calibri" w:cs="Calibri"/>
                          </w:rPr>
                          <w:t>requency</w:t>
                        </w:r>
                        <w:r w:rsidR="006A7E8A">
                          <w:rPr>
                            <w:rFonts w:ascii="Calibri" w:hAnsi="Calibri" w:cs="Calibri"/>
                          </w:rPr>
                          <w:t xml:space="preserve"> </w:t>
                        </w:r>
                        <w:r>
                          <w:t>depending on time of the 1</w:t>
                        </w:r>
                        <w:r w:rsidRPr="00651B6D">
                          <w:rPr>
                            <w:vertAlign w:val="superscript"/>
                          </w:rPr>
                          <w:t>st</w:t>
                        </w:r>
                        <w:r>
                          <w:t xml:space="preserve"> overtone (4:3)</w:t>
                        </w:r>
                        <w:r w:rsidR="00AA0439">
                          <w:t xml:space="preserve"> at 16ºC.</w:t>
                        </w:r>
                      </w:p>
                    </w:txbxContent>
                  </v:textbox>
                </v:shape>
                <v:group id="Group 16" o:spid="_x0000_s1040" style="position:absolute;width:32004;height:26219" coordsize="32004,2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">
                  <v:shape id="Picture 15" o:spid="_x0000_s1041" type="#_x0000_t75" style="position:absolute;width:32004;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">
                    <v:imagedata r:id="rId22" o:title=""/>
                  </v:shape>
                  <v:group id="Group 14" o:spid="_x0000_s1042" style="position:absolute;left:14020;top:7772;width:14781;height:5639" coordsize="1478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">
                    <v:group id="Group 4" o:spid="_x0000_s1043" style="position:absolute;left:266;width:14514;height:4669" coordsize="14513,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">
                      <v:shape id="Picture 1" o:spid="_x0000_s1044" type="#_x0000_t75" style="position:absolute;left:9821;width:4692;height:4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">
                        <v:imagedata r:id="rId23" o:title=""/>
                      </v:shape>
                      <v:shape id="Picture 1" o:spid="_x0000_s1045" type="#_x0000_t75" alt="A circular black and white pattern&#10;&#10;Description automatically generated" style="position:absolute;left:4910;width:4693;height:4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">
                        <v:imagedata r:id="rId23" o:title="A circular black and white pattern&#10;&#10;Description automatically generated"/>
                      </v:shape>
                      <v:shape id="Picture 1" o:spid="_x0000_s1046" type="#_x0000_t75" alt="A circular black and white pattern&#10;&#10;Description automatically generated" style="position:absolute;top:84;width:4692;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">
                        <v:imagedata r:id="rId23" o:title="A circular black and white pattern&#10;&#10;Description automatically generated"/>
                      </v:shape>
                    </v:group>
                    <v:line id="Straight Connector 2" o:spid="_x0000_s1047" style="position:absolute;visibility:visible;mso-wrap-style:square" from="0,5638" to="14478,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" strokecolor="black [3200]" strokeweight="3pt">
                      <v:shadow on="t" color="black" opacity="22937f" origin=",.5" offset="0,.63889mm"/>
                    </v:line>
                  </v:group>
                  <v:shape id="Text Box 3" o:spid="_x0000_s1048" type="#_x0000_t202" style="position:absolute;left:24384;top:3505;width:590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" filled="f" stroked="f" strokeweight=".5pt">
                    <v:textbox>
                      <w:txbxContent>
                        <w:p w14:paraId="56218AB0" w14:textId="1C13B4F7" w:rsidR="00AA0439" w:rsidRPr="00AA0439" w:rsidRDefault="00AA0439">
                          <w:pPr>
                            <w:rPr>
                              <w:color w:val="auto"/>
                            </w:rPr>
                          </w:pPr>
                          <w:r w:rsidRPr="00AA0439">
                            <w:rPr>
                              <w:color w:val="auto"/>
                            </w:rPr>
                            <w:t>T</w:t>
                          </w:r>
                          <w:r>
                            <w:rPr>
                              <w:color w:val="auto"/>
                            </w:rPr>
                            <w:t>&lt;</w:t>
                          </w:r>
                          <w:r w:rsidRPr="00AA0439">
                            <w:rPr>
                              <w:color w:val="auto"/>
                            </w:rPr>
                            <w:t>T</w:t>
                          </w:r>
                          <w:r>
                            <w:rPr>
                              <w:color w:val="auto"/>
                            </w:rPr>
                            <w:t>m</w:t>
                          </w:r>
                        </w:p>
                      </w:txbxContent>
                    </v:textbox>
                  </v:shape>
                </v:group>
                <w10:wrap type="tight"/>
              </v:group>
            </w:pict>
          </mc:Fallback>
        </mc:AlternateContent>
      </w:r>
      <w:r w:rsidR="0061468D">
        <w:t xml:space="preserve">This happens on stage 3 marked on figure </w:t>
      </w:r>
      <w:r w:rsidR="00402A3F">
        <w:t>2</w:t>
      </w:r>
      <w:r w:rsidR="0061468D">
        <w:t xml:space="preserve"> and </w:t>
      </w:r>
      <w:r w:rsidR="00402A3F">
        <w:t>3</w:t>
      </w:r>
      <w:r w:rsidR="00C30A4F">
        <w:t>,</w:t>
      </w:r>
      <w:r w:rsidR="0061468D">
        <w:t xml:space="preserve"> </w:t>
      </w:r>
      <w:r w:rsidR="00C30A4F">
        <w:t>w</w:t>
      </w:r>
      <w:r w:rsidR="0061468D">
        <w:t>hen T&gt;Tm</w:t>
      </w:r>
      <w:r w:rsidR="00C30A4F">
        <w:t>,</w:t>
      </w:r>
      <w:r w:rsidR="0061468D">
        <w:t xml:space="preserve"> the frequency reaches a minimum value and the dissipation a maximum one. </w:t>
      </w:r>
      <w:r w:rsidR="00FB35CB">
        <w:t xml:space="preserve">This </w:t>
      </w:r>
      <w:r w:rsidR="00C30A4F">
        <w:t>results from a</w:t>
      </w:r>
      <w:r w:rsidR="00FB35CB">
        <w:t xml:space="preserve"> reduction in the mass density</w:t>
      </w:r>
      <w:r w:rsidR="00C30A4F">
        <w:t xml:space="preserve"> </w:t>
      </w:r>
      <w:r w:rsidR="00FB35CB">
        <w:t>on the QCM surface, resulting in a decrease in frequency variance.</w:t>
      </w:r>
      <w:r w:rsidR="006C09F1">
        <w:t xml:space="preserve"> </w:t>
      </w:r>
      <w:r w:rsidR="006C09F1" w:rsidRPr="006C09F1">
        <w:t xml:space="preserve">The more </w:t>
      </w:r>
      <w:r w:rsidR="006C09F1" w:rsidRPr="006C09F1">
        <w:t>fluid and dynamic nature of the bilayer contributes to greater dissipation.</w:t>
      </w:r>
    </w:p>
    <w:p w14:paraId="1E7AD72D" w14:textId="7F3CC88A" w:rsidR="006E5369" w:rsidRDefault="002B45C8" w:rsidP="000B68A3">
      <w:pPr>
        <w:keepNext/>
        <w:ind w:firstLine="720"/>
        <w:jc w:val="both"/>
      </w:pPr>
      <w:r>
        <w:t xml:space="preserve">The lipid phase behavior </w:t>
      </w:r>
      <w:r w:rsidR="00246794">
        <w:t xml:space="preserve">can be related to </w:t>
      </w:r>
      <w:r w:rsidR="00246794" w:rsidRPr="00246794">
        <w:t>vesicle dispersions</w:t>
      </w:r>
      <w:r w:rsidR="00246794">
        <w:t xml:space="preserve"> that </w:t>
      </w:r>
      <w:r w:rsidR="004822D8">
        <w:t>were</w:t>
      </w:r>
      <w:r>
        <w:t xml:space="preserve"> evaluated by density measurements (figure </w:t>
      </w:r>
      <w:r w:rsidR="00F837CC">
        <w:t>6</w:t>
      </w:r>
      <w:r>
        <w:t>). To do this relation it was calculated the specific volume</w:t>
      </w:r>
      <w:r w:rsidR="00FD37AE">
        <w:t xml:space="preserve"> of the lipid</w:t>
      </w:r>
      <w:r>
        <w:t xml:space="preserve"> V</w:t>
      </w:r>
      <w:r w:rsidRPr="002B45C8">
        <w:rPr>
          <w:vertAlign w:val="subscript"/>
        </w:rPr>
        <w:t>L</w:t>
      </w:r>
      <w:r>
        <w:rPr>
          <w:vertAlign w:val="subscript"/>
        </w:rPr>
        <w:t xml:space="preserve"> </w:t>
      </w:r>
      <w:r>
        <w:t>using the following equation</w:t>
      </w:r>
      <w:r w:rsidR="00FD37AE">
        <w:t>:</w:t>
      </w:r>
    </w:p>
    <w:p w14:paraId="2CD30196" w14:textId="79EA5B3E" w:rsidR="002B45C8" w:rsidRPr="004822D8" w:rsidRDefault="002B45C8" w:rsidP="000B68A3">
      <w:pPr>
        <w:keepNext/>
        <w:jc w:val="both"/>
        <w:rPr>
          <w:sz w:val="18"/>
          <w:szCs w:val="18"/>
        </w:rPr>
      </w:pPr>
      <m:oMathPara>
        <m:oMath>
          <m:r>
            <w:rPr>
              <w:rFonts w:ascii="Cambria Math" w:hAnsi="Cambria Math"/>
              <w:sz w:val="18"/>
              <w:szCs w:val="18"/>
            </w:rPr>
            <m:t>VL=</m:t>
          </m:r>
          <m:f>
            <m:fPr>
              <m:ctrlPr>
                <w:rPr>
                  <w:rFonts w:ascii="Cambria Math" w:hAnsi="Cambria Math"/>
                  <w:i/>
                  <w:sz w:val="18"/>
                  <w:szCs w:val="18"/>
                </w:rPr>
              </m:ctrlPr>
            </m:fPr>
            <m:num>
              <m:r>
                <w:rPr>
                  <w:rFonts w:ascii="Cambria Math" w:hAnsi="Cambria Math"/>
                  <w:sz w:val="18"/>
                  <w:szCs w:val="18"/>
                </w:rPr>
                <m:t>VS-</m:t>
              </m:r>
              <m:d>
                <m:dPr>
                  <m:ctrlPr>
                    <w:rPr>
                      <w:rFonts w:ascii="Cambria Math" w:hAnsi="Cambria Math"/>
                      <w:i/>
                      <w:sz w:val="18"/>
                      <w:szCs w:val="18"/>
                    </w:rPr>
                  </m:ctrlPr>
                </m:dPr>
                <m:e>
                  <m:r>
                    <w:rPr>
                      <w:rFonts w:ascii="Cambria Math" w:hAnsi="Cambria Math"/>
                      <w:sz w:val="18"/>
                      <w:szCs w:val="18"/>
                    </w:rPr>
                    <m:t>1-WL</m:t>
                  </m:r>
                </m:e>
              </m:d>
              <m:r>
                <w:rPr>
                  <w:rFonts w:ascii="Cambria Math" w:hAnsi="Cambria Math"/>
                  <w:sz w:val="18"/>
                  <w:szCs w:val="18"/>
                </w:rPr>
                <m:t xml:space="preserve"> v (buffer)</m:t>
              </m:r>
            </m:num>
            <m:den>
              <m:r>
                <w:rPr>
                  <w:rFonts w:ascii="Cambria Math" w:hAnsi="Cambria Math"/>
                  <w:sz w:val="18"/>
                  <w:szCs w:val="18"/>
                </w:rPr>
                <m:t>WL</m:t>
              </m:r>
            </m:den>
          </m:f>
        </m:oMath>
      </m:oMathPara>
    </w:p>
    <w:p w14:paraId="348FAA8B" w14:textId="0E261316" w:rsidR="00FD37AE" w:rsidRPr="00FD37AE" w:rsidRDefault="00FD37AE" w:rsidP="004822D8">
      <w:pPr>
        <w:ind w:firstLine="360"/>
        <w:jc w:val="both"/>
      </w:pPr>
      <w:r>
        <w:t>Where V</w:t>
      </w:r>
      <w:r w:rsidRPr="00FD37AE">
        <w:rPr>
          <w:vertAlign w:val="subscript"/>
        </w:rPr>
        <w:t>S</w:t>
      </w:r>
      <w:r>
        <w:t>= 1/</w:t>
      </w:r>
      <w:proofErr w:type="spellStart"/>
      <w:r w:rsidRPr="004822D8">
        <w:rPr>
          <w:i/>
          <w:iCs/>
        </w:rPr>
        <w:t>p</w:t>
      </w:r>
      <w:r w:rsidRPr="004822D8">
        <w:rPr>
          <w:vertAlign w:val="subscript"/>
        </w:rPr>
        <w:t>S</w:t>
      </w:r>
      <w:proofErr w:type="spellEnd"/>
      <w:r w:rsidR="004822D8">
        <w:t>, is the lipid plus HEPES volume</w:t>
      </w:r>
      <w:r>
        <w:t xml:space="preserve">, </w:t>
      </w:r>
      <w:proofErr w:type="spellStart"/>
      <w:r>
        <w:t>v</w:t>
      </w:r>
      <w:r w:rsidRPr="00FD37AE">
        <w:rPr>
          <w:vertAlign w:val="subscript"/>
        </w:rPr>
        <w:t>buffer</w:t>
      </w:r>
      <w:proofErr w:type="spellEnd"/>
      <w:r w:rsidRPr="00FD37AE">
        <w:rPr>
          <w:vertAlign w:val="subscript"/>
        </w:rPr>
        <w:t xml:space="preserve"> </w:t>
      </w:r>
      <w:r>
        <w:t>= 1/</w:t>
      </w:r>
      <w:proofErr w:type="spellStart"/>
      <w:r w:rsidRPr="00FD37AE">
        <w:rPr>
          <w:i/>
          <w:iCs/>
        </w:rPr>
        <w:t>p</w:t>
      </w:r>
      <w:r w:rsidRPr="00FD37AE">
        <w:rPr>
          <w:vertAlign w:val="subscript"/>
        </w:rPr>
        <w:t>buffer</w:t>
      </w:r>
      <w:proofErr w:type="spellEnd"/>
      <w:r w:rsidR="004822D8">
        <w:t>, the HEPES volume,</w:t>
      </w:r>
      <w:r>
        <w:rPr>
          <w:vertAlign w:val="subscript"/>
        </w:rPr>
        <w:t xml:space="preserve"> </w:t>
      </w:r>
      <w:r w:rsidRPr="00FD37AE">
        <w:t>with</w:t>
      </w:r>
      <w:r>
        <w:t xml:space="preserve"> </w:t>
      </w:r>
      <w:proofErr w:type="spellStart"/>
      <w:r w:rsidRPr="00FD37AE">
        <w:rPr>
          <w:i/>
          <w:iCs/>
        </w:rPr>
        <w:t>p</w:t>
      </w:r>
      <w:r w:rsidR="004822D8" w:rsidRPr="004822D8">
        <w:rPr>
          <w:i/>
          <w:iCs/>
          <w:vertAlign w:val="subscript"/>
        </w:rPr>
        <w:t>s</w:t>
      </w:r>
      <w:proofErr w:type="spellEnd"/>
      <w:r w:rsidR="004822D8">
        <w:rPr>
          <w:i/>
          <w:iCs/>
          <w:vertAlign w:val="subscript"/>
        </w:rPr>
        <w:t xml:space="preserve"> </w:t>
      </w:r>
      <w:r w:rsidR="004822D8" w:rsidRPr="004822D8">
        <w:t xml:space="preserve">the lipid plus HEPES density and </w:t>
      </w:r>
      <w:r w:rsidR="004822D8" w:rsidRPr="004822D8">
        <w:t>p</w:t>
      </w:r>
      <w:r w:rsidR="004822D8" w:rsidRPr="004822D8">
        <w:t xml:space="preserve"> the</w:t>
      </w:r>
      <w:r w:rsidRPr="004822D8">
        <w:t xml:space="preserve"> buffer</w:t>
      </w:r>
      <w:r w:rsidR="004822D8">
        <w:t xml:space="preserve"> </w:t>
      </w:r>
      <w:r w:rsidR="004822D8" w:rsidRPr="004822D8">
        <w:t>(HEPES</w:t>
      </w:r>
      <w:r w:rsidR="004822D8">
        <w:t xml:space="preserve">) density. </w:t>
      </w:r>
      <w:r w:rsidR="004822D8">
        <w:t>The lipid’s specific volume has changed at approximately 50º, which indicates the phase transition moment, where the lipid bilayer acquired a fluid behavior. The lipid volume Vs increase as the density decrease according to figure 6</w:t>
      </w:r>
      <w:r w:rsidR="004822D8">
        <w:t xml:space="preserve">. </w:t>
      </w:r>
    </w:p>
    <w:p w14:paraId="75B30A25" w14:textId="676A5F82" w:rsidR="00C30A4F" w:rsidRDefault="004822D8" w:rsidP="000B68A3">
      <w:pPr>
        <w:pStyle w:val="Caption"/>
        <w:keepNext/>
        <w:jc w:val="both"/>
      </w:pPr>
      <w:r>
        <w:rPr>
          <w:noProof/>
        </w:rPr>
        <mc:AlternateContent>
          <mc:Choice Requires="wpg">
            <w:drawing>
              <wp:anchor distT="0" distB="0" distL="114300" distR="114300" simplePos="0" relativeHeight="251686912" behindDoc="1" locked="0" layoutInCell="1" allowOverlap="1" wp14:anchorId="70BDA017" wp14:editId="355DC18E">
                <wp:simplePos x="0" y="0"/>
                <wp:positionH relativeFrom="margin">
                  <wp:align>left</wp:align>
                </wp:positionH>
                <wp:positionV relativeFrom="paragraph">
                  <wp:posOffset>-2737485</wp:posOffset>
                </wp:positionV>
                <wp:extent cx="3200400" cy="3148330"/>
                <wp:effectExtent l="0" t="0" r="0" b="0"/>
                <wp:wrapTight wrapText="bothSides">
                  <wp:wrapPolygon edited="0">
                    <wp:start x="0" y="0"/>
                    <wp:lineTo x="0" y="21434"/>
                    <wp:lineTo x="21471" y="21434"/>
                    <wp:lineTo x="21471" y="0"/>
                    <wp:lineTo x="0" y="0"/>
                  </wp:wrapPolygon>
                </wp:wrapTight>
                <wp:docPr id="1294235761" name="Group 19"/>
                <wp:cNvGraphicFramePr/>
                <a:graphic xmlns:a="http://schemas.openxmlformats.org/drawingml/2006/main">
                  <a:graphicData uri="http://schemas.microsoft.com/office/word/2010/wordprocessingGroup">
                    <wpg:wgp>
                      <wpg:cNvGrpSpPr/>
                      <wpg:grpSpPr>
                        <a:xfrm>
                          <a:off x="0" y="0"/>
                          <a:ext cx="3200400" cy="3148330"/>
                          <a:chOff x="0" y="0"/>
                          <a:chExt cx="3200400" cy="3148330"/>
                        </a:xfrm>
                      </wpg:grpSpPr>
                      <pic:pic xmlns:pic="http://schemas.openxmlformats.org/drawingml/2006/picture">
                        <pic:nvPicPr>
                          <pic:cNvPr id="1456167852" name="Picture 1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640965"/>
                          </a:xfrm>
                          <a:prstGeom prst="rect">
                            <a:avLst/>
                          </a:prstGeom>
                          <a:noFill/>
                        </pic:spPr>
                      </pic:pic>
                      <wps:wsp>
                        <wps:cNvPr id="1188833050" name="Text Box 1"/>
                        <wps:cNvSpPr txBox="1"/>
                        <wps:spPr>
                          <a:xfrm>
                            <a:off x="0" y="2697480"/>
                            <a:ext cx="3200400" cy="450850"/>
                          </a:xfrm>
                          <a:prstGeom prst="rect">
                            <a:avLst/>
                          </a:prstGeom>
                          <a:solidFill>
                            <a:prstClr val="white"/>
                          </a:solidFill>
                          <a:ln>
                            <a:noFill/>
                          </a:ln>
                        </wps:spPr>
                        <wps:txbx>
                          <w:txbxContent>
                            <w:p w14:paraId="7F8999F4" w14:textId="4397D7B6" w:rsidR="006A7E8A" w:rsidRPr="00512DB2" w:rsidRDefault="006A7E8A" w:rsidP="006A7E8A">
                              <w:pPr>
                                <w:pStyle w:val="Caption"/>
                                <w:rPr>
                                  <w:noProof/>
                                </w:rPr>
                              </w:pPr>
                              <w:r>
                                <w:t xml:space="preserve">Figure </w:t>
                              </w:r>
                              <w:r w:rsidR="004A396C">
                                <w:t>5</w:t>
                              </w:r>
                              <w:r>
                                <w:t xml:space="preserve"> – Dissipation of the 1</w:t>
                              </w:r>
                              <w:r w:rsidRPr="006A7E8A">
                                <w:rPr>
                                  <w:vertAlign w:val="superscript"/>
                                </w:rPr>
                                <w:t>st</w:t>
                              </w:r>
                              <w:r>
                                <w:t xml:space="preserve"> overtone depending on time at 16ºC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0BDA017" id="Group 19" o:spid="_x0000_s1049" style="position:absolute;left:0;text-align:left;margin-left:0;margin-top:-215.55pt;width:252pt;height:247.9pt;z-index:-251629568;mso-position-horizontal:left;mso-position-horizontal-relative:margin;mso-width-relative:margin;mso-height-relative:margin" coordsize="32004,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">
                <v:shape id="Picture 18" o:spid="_x0000_s1050" type="#_x0000_t75" style="position:absolute;width:32004;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">
                  <v:imagedata r:id="rId25" o:title=""/>
                </v:shape>
                <v:shape id="_x0000_s1051" type="#_x0000_t202" style="position:absolute;top:26974;width:32004;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" stroked="f">
                  <v:textbox style="mso-fit-shape-to-text:t" inset="0,0,0,0">
                    <w:txbxContent>
                      <w:p w14:paraId="7F8999F4" w14:textId="4397D7B6" w:rsidR="006A7E8A" w:rsidRPr="00512DB2" w:rsidRDefault="006A7E8A" w:rsidP="006A7E8A">
                        <w:pPr>
                          <w:pStyle w:val="Caption"/>
                          <w:rPr>
                            <w:noProof/>
                          </w:rPr>
                        </w:pPr>
                        <w:r>
                          <w:t xml:space="preserve">Figure </w:t>
                        </w:r>
                        <w:r w:rsidR="004A396C">
                          <w:t>5</w:t>
                        </w:r>
                        <w:r>
                          <w:t xml:space="preserve"> – Dissipation of the 1</w:t>
                        </w:r>
                        <w:r w:rsidRPr="006A7E8A">
                          <w:rPr>
                            <w:vertAlign w:val="superscript"/>
                          </w:rPr>
                          <w:t>st</w:t>
                        </w:r>
                        <w:r>
                          <w:t xml:space="preserve"> overtone depending on time at 16ºC</w:t>
                        </w:r>
                      </w:p>
                    </w:txbxContent>
                  </v:textbox>
                </v:shape>
                <w10:wrap type="tight" anchorx="margin"/>
              </v:group>
            </w:pict>
          </mc:Fallback>
        </mc:AlternateContent>
      </w:r>
      <w:r w:rsidR="00284E1A" w:rsidRPr="00284E1A">
        <w:rPr>
          <w:noProof/>
        </w:rPr>
        <w:t xml:space="preserve"> </w:t>
      </w:r>
      <w:r w:rsidR="00284E1A">
        <w:rPr>
          <w:noProof/>
        </w:rPr>
        <w:drawing>
          <wp:inline distT="0" distB="0" distL="0" distR="0" wp14:anchorId="76DEEA58" wp14:editId="629B6AEB">
            <wp:extent cx="3131820" cy="2156460"/>
            <wp:effectExtent l="0" t="0" r="11430" b="15240"/>
            <wp:docPr id="1050223467" name="Chart 1">
              <a:extLst xmlns:a="http://schemas.openxmlformats.org/drawingml/2006/main">
                <a:ext uri="{FF2B5EF4-FFF2-40B4-BE49-F238E27FC236}">
                  <a16:creationId xmlns:a16="http://schemas.microsoft.com/office/drawing/2014/main" id="{8DA33BB0-8EC7-598C-90A2-19BE263550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062213" w14:textId="60DFE7AE" w:rsidR="008B1D09" w:rsidRDefault="00C30A4F" w:rsidP="000B68A3">
      <w:pPr>
        <w:pStyle w:val="Caption"/>
        <w:jc w:val="both"/>
      </w:pPr>
      <w:r>
        <w:t xml:space="preserve">Figure </w:t>
      </w:r>
      <w:r w:rsidR="004A396C">
        <w:t>6</w:t>
      </w:r>
      <w:r>
        <w:t xml:space="preserve">- Density </w:t>
      </w:r>
      <w:r w:rsidR="00284E1A">
        <w:t>c</w:t>
      </w:r>
      <w:r>
        <w:t xml:space="preserve">hange in order of temperature. </w:t>
      </w:r>
    </w:p>
    <w:p w14:paraId="4E06AFB4" w14:textId="209D510B" w:rsidR="00C30A4F" w:rsidRDefault="004A396C" w:rsidP="000B68A3">
      <w:pPr>
        <w:jc w:val="both"/>
      </w:pPr>
      <w:r>
        <w:rPr>
          <w:noProof/>
        </w:rPr>
        <mc:AlternateContent>
          <mc:Choice Requires="wpg">
            <w:drawing>
              <wp:anchor distT="0" distB="0" distL="114300" distR="114300" simplePos="0" relativeHeight="251712512" behindDoc="0" locked="0" layoutInCell="1" allowOverlap="1" wp14:anchorId="5087F6F6" wp14:editId="45F7D1C0">
                <wp:simplePos x="0" y="0"/>
                <wp:positionH relativeFrom="column">
                  <wp:posOffset>0</wp:posOffset>
                </wp:positionH>
                <wp:positionV relativeFrom="paragraph">
                  <wp:posOffset>208915</wp:posOffset>
                </wp:positionV>
                <wp:extent cx="3318510" cy="2285365"/>
                <wp:effectExtent l="0" t="0" r="0" b="635"/>
                <wp:wrapTight wrapText="bothSides">
                  <wp:wrapPolygon edited="0">
                    <wp:start x="0" y="0"/>
                    <wp:lineTo x="0" y="21426"/>
                    <wp:lineTo x="21451" y="21426"/>
                    <wp:lineTo x="21451" y="18905"/>
                    <wp:lineTo x="20955" y="17285"/>
                    <wp:lineTo x="20955" y="0"/>
                    <wp:lineTo x="0" y="0"/>
                  </wp:wrapPolygon>
                </wp:wrapTight>
                <wp:docPr id="186480919" name="Group 10"/>
                <wp:cNvGraphicFramePr/>
                <a:graphic xmlns:a="http://schemas.openxmlformats.org/drawingml/2006/main">
                  <a:graphicData uri="http://schemas.microsoft.com/office/word/2010/wordprocessingGroup">
                    <wpg:wgp>
                      <wpg:cNvGrpSpPr/>
                      <wpg:grpSpPr>
                        <a:xfrm>
                          <a:off x="0" y="0"/>
                          <a:ext cx="3318510" cy="2285365"/>
                          <a:chOff x="0" y="0"/>
                          <a:chExt cx="3318510" cy="2285365"/>
                        </a:xfrm>
                      </wpg:grpSpPr>
                      <wps:wsp>
                        <wps:cNvPr id="1293589968" name="Text Box 1"/>
                        <wps:cNvSpPr txBox="1"/>
                        <wps:spPr>
                          <a:xfrm>
                            <a:off x="0" y="1996440"/>
                            <a:ext cx="3318510" cy="288925"/>
                          </a:xfrm>
                          <a:prstGeom prst="rect">
                            <a:avLst/>
                          </a:prstGeom>
                          <a:solidFill>
                            <a:prstClr val="white"/>
                          </a:solidFill>
                          <a:ln>
                            <a:noFill/>
                          </a:ln>
                        </wps:spPr>
                        <wps:txbx>
                          <w:txbxContent>
                            <w:p w14:paraId="46FFCC08" w14:textId="1F9BFAE9" w:rsidR="004A396C" w:rsidRPr="00BE5C3F" w:rsidRDefault="004A396C" w:rsidP="004A396C">
                              <w:pPr>
                                <w:pStyle w:val="Caption"/>
                                <w:rPr>
                                  <w:noProof/>
                                </w:rPr>
                              </w:pPr>
                              <w:r>
                                <w:t>Figure 7-</w:t>
                              </w:r>
                              <w:r w:rsidR="00F837CC">
                                <w:t xml:space="preserve"> Phase</w:t>
                              </w:r>
                              <w:r>
                                <w:t xml:space="preserve"> </w:t>
                              </w:r>
                              <w:r w:rsidR="00F837CC">
                                <w:t>t</w:t>
                              </w:r>
                              <w:r>
                                <w:t>ransition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1902136634" name="Chart 1">
                          <a:extLst>
                            <a:ext uri="{FF2B5EF4-FFF2-40B4-BE49-F238E27FC236}">
                              <a16:creationId xmlns:a16="http://schemas.microsoft.com/office/drawing/2014/main" id="{3BCAAB47-A153-65B2-BA99-7B8FC6076526}"/>
                            </a:ext>
                          </a:extLst>
                        </wpg:cNvPr>
                        <wpg:cNvFrPr/>
                        <wpg:xfrm>
                          <a:off x="0" y="0"/>
                          <a:ext cx="3200400" cy="1920240"/>
                        </wpg:xfrm>
                        <a:graphic>
                          <a:graphicData uri="http://schemas.openxmlformats.org/drawingml/2006/chart">
                            <c:chart xmlns:c="http://schemas.openxmlformats.org/drawingml/2006/chart" xmlns:r="http://schemas.openxmlformats.org/officeDocument/2006/relationships" r:id="rId27"/>
                          </a:graphicData>
                        </a:graphic>
                      </wpg:graphicFrame>
                    </wpg:wgp>
                  </a:graphicData>
                </a:graphic>
                <wp14:sizeRelH relativeFrom="margin">
                  <wp14:pctWidth>0</wp14:pctWidth>
                </wp14:sizeRelH>
                <wp14:sizeRelV relativeFrom="margin">
                  <wp14:pctHeight>0</wp14:pctHeight>
                </wp14:sizeRelV>
              </wp:anchor>
            </w:drawing>
          </mc:Choice>
          <mc:Fallback>
            <w:pict>
              <v:group w14:anchorId="5087F6F6" id="Group 10" o:spid="_x0000_s1052" style="position:absolute;left:0;text-align:left;margin-left:0;margin-top:16.45pt;width:261.3pt;height:179.95pt;z-index:251712512;mso-width-relative:margin;mso-height-relative:margin" coordsize="33185,2285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">
                <v:shape id="_x0000_s1053" type="#_x0000_t202" style="position:absolute;top:19964;width:3318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" stroked="f">
                  <v:textbox style="mso-fit-shape-to-text:t" inset="0,0,0,0">
                    <w:txbxContent>
                      <w:p w14:paraId="46FFCC08" w14:textId="1F9BFAE9" w:rsidR="004A396C" w:rsidRPr="00BE5C3F" w:rsidRDefault="004A396C" w:rsidP="004A396C">
                        <w:pPr>
                          <w:pStyle w:val="Caption"/>
                          <w:rPr>
                            <w:noProof/>
                          </w:rPr>
                        </w:pPr>
                        <w:r>
                          <w:t>Figure 7-</w:t>
                        </w:r>
                        <w:r w:rsidR="00F837CC">
                          <w:t xml:space="preserve"> Phase</w:t>
                        </w:r>
                        <w:r>
                          <w:t xml:space="preserve"> </w:t>
                        </w:r>
                        <w:r w:rsidR="00F837CC">
                          <w:t>t</w:t>
                        </w:r>
                        <w:r>
                          <w:t>ransition</w:t>
                        </w:r>
                      </w:p>
                    </w:txbxContent>
                  </v:textbox>
                </v:shape>
                <v:shape id="Chart 1" o:spid="_x0000_s1054" type="#_x0000_t75" style="position:absolute;left:-60;top:-60;width:32124;height:19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">
                  <v:imagedata r:id="rId28" o:title=""/>
                  <o:lock v:ext="edit" aspectratio="f"/>
                </v:shape>
                <w10:wrap type="tight"/>
              </v:group>
            </w:pict>
          </mc:Fallback>
        </mc:AlternateContent>
      </w:r>
    </w:p>
    <w:p w14:paraId="61B27ED2" w14:textId="3164759D" w:rsidR="004A396C" w:rsidRPr="00C30A4F" w:rsidRDefault="004A396C" w:rsidP="000B68A3">
      <w:pPr>
        <w:jc w:val="both"/>
      </w:pPr>
    </w:p>
    <w:p w14:paraId="68A67B07" w14:textId="3F83814A" w:rsidR="006A7E8A" w:rsidRDefault="006A7E8A" w:rsidP="000B68A3">
      <w:pPr>
        <w:pStyle w:val="ListParagraph"/>
        <w:numPr>
          <w:ilvl w:val="1"/>
          <w:numId w:val="21"/>
        </w:numPr>
        <w:jc w:val="both"/>
      </w:pPr>
      <w:bookmarkStart w:id="8" w:name="_Hlk155616126"/>
      <w:r>
        <w:lastRenderedPageBreak/>
        <w:t>Vesicle thickness</w:t>
      </w:r>
    </w:p>
    <w:bookmarkEnd w:id="8"/>
    <w:p w14:paraId="36340A25" w14:textId="77777777" w:rsidR="00C30A4F" w:rsidRDefault="00C30A4F" w:rsidP="000B68A3">
      <w:pPr>
        <w:pStyle w:val="ListParagraph"/>
        <w:ind w:left="1080"/>
        <w:jc w:val="both"/>
      </w:pPr>
    </w:p>
    <w:p w14:paraId="58A93893" w14:textId="48CDD7CE" w:rsidR="006A7E8A" w:rsidRDefault="006A7E8A" w:rsidP="000B68A3">
      <w:pPr>
        <w:ind w:firstLine="360"/>
        <w:jc w:val="both"/>
      </w:pPr>
      <w:r>
        <w:t xml:space="preserve">With the QMC-D information we can estimate the extent of vesicle deformation upon adsorption following a model-free approach introduced by Tellechea </w:t>
      </w:r>
      <w:proofErr w:type="gramStart"/>
      <w:r w:rsidRPr="007D5E26">
        <w:rPr>
          <w:i/>
          <w:iCs/>
        </w:rPr>
        <w:t>et al</w:t>
      </w:r>
      <w:r>
        <w:t>.(</w:t>
      </w:r>
      <w:proofErr w:type="gramEnd"/>
      <w:r>
        <w:t>Tellechea et al., 2009)</w:t>
      </w:r>
      <w:r w:rsidR="00D05294">
        <w:t xml:space="preserve"> </w:t>
      </w:r>
      <w:r w:rsidR="00D05294" w:rsidRPr="00D05294">
        <w:rPr>
          <w:vertAlign w:val="superscript"/>
        </w:rPr>
        <w:t>[1]</w:t>
      </w:r>
      <w:r w:rsidR="007D5E26">
        <w:t>. This method consists in plotting –</w:t>
      </w:r>
      <w:r w:rsidR="006E5369">
        <w:rPr>
          <w:rFonts w:ascii="Calibri" w:hAnsi="Calibri" w:cs="Calibri"/>
        </w:rPr>
        <w:t>Δ</w:t>
      </w:r>
      <w:r w:rsidR="007D5E26">
        <w:t>D/</w:t>
      </w:r>
      <w:proofErr w:type="spellStart"/>
      <w:r w:rsidR="006E5369">
        <w:rPr>
          <w:rFonts w:ascii="Calibri" w:hAnsi="Calibri" w:cs="Calibri"/>
        </w:rPr>
        <w:t>Δ</w:t>
      </w:r>
      <w:r w:rsidR="007D5E26">
        <w:t>f</w:t>
      </w:r>
      <w:proofErr w:type="spellEnd"/>
      <w:r w:rsidR="007D5E26">
        <w:t xml:space="preserve"> ratio vs –</w:t>
      </w:r>
      <w:proofErr w:type="spellStart"/>
      <w:r w:rsidR="006E5369">
        <w:rPr>
          <w:rFonts w:ascii="Calibri" w:hAnsi="Calibri" w:cs="Calibri"/>
        </w:rPr>
        <w:t>Δ</w:t>
      </w:r>
      <w:r w:rsidR="007D5E26">
        <w:t>f</w:t>
      </w:r>
      <w:proofErr w:type="spellEnd"/>
      <w:r w:rsidR="007D5E26">
        <w:t xml:space="preserve"> for all overtones during initial adsorption, which shows a linear decrease over a large range of frequency shifts</w:t>
      </w:r>
      <w:r w:rsidR="004A396C">
        <w:t xml:space="preserve"> (figure 8)</w:t>
      </w:r>
      <w:r w:rsidR="007D5E26">
        <w:t>. Extrapolation of this linear decrease to a frequency-independent intercept with the –</w:t>
      </w:r>
      <w:proofErr w:type="spellStart"/>
      <w:r w:rsidR="006E5369">
        <w:rPr>
          <w:rFonts w:ascii="Calibri" w:hAnsi="Calibri" w:cs="Calibri"/>
        </w:rPr>
        <w:t>Δ</w:t>
      </w:r>
      <w:r w:rsidR="007D5E26">
        <w:t>f</w:t>
      </w:r>
      <w:proofErr w:type="spellEnd"/>
      <w:r w:rsidR="007D5E26">
        <w:t xml:space="preserve"> axis (where overtones intersect) provides a value of the thickness of the adsorbed vesicle layer h or Sauerbrey thickness: </w:t>
      </w:r>
    </w:p>
    <w:p w14:paraId="13A18183" w14:textId="0BE8D58A" w:rsidR="007D5E26" w:rsidRPr="007D5E26" w:rsidRDefault="007D5E26" w:rsidP="000B68A3">
      <w:pPr>
        <w:jc w:val="both"/>
      </w:pPr>
      <m:oMathPara>
        <m:oMath>
          <m:r>
            <w:rPr>
              <w:rFonts w:ascii="Cambria Math" w:hAnsi="Cambria Math"/>
            </w:rPr>
            <m:t>h= -Δf . C/</m:t>
          </m:r>
          <m:r>
            <m:rPr>
              <m:sty m:val="p"/>
            </m:rPr>
            <w:rPr>
              <w:rFonts w:ascii="Cambria Math" w:hAnsi="Cambria Math"/>
            </w:rPr>
            <m:t>ρ</m:t>
          </m:r>
        </m:oMath>
      </m:oMathPara>
    </w:p>
    <w:p w14:paraId="791CD847" w14:textId="2846E465" w:rsidR="007D5E26" w:rsidRPr="00F837CC" w:rsidRDefault="007D5E26" w:rsidP="000B68A3">
      <w:pPr>
        <w:jc w:val="both"/>
      </w:pPr>
      <w:r>
        <w:t>With C = 18ng/cm</w:t>
      </w:r>
      <w:r w:rsidRPr="007D5E26">
        <w:rPr>
          <w:vertAlign w:val="superscript"/>
        </w:rPr>
        <w:t>2</w:t>
      </w:r>
      <w:r>
        <w:rPr>
          <w:vertAlign w:val="superscript"/>
        </w:rPr>
        <w:t xml:space="preserve"> </w:t>
      </w:r>
      <w:r>
        <w:t xml:space="preserve">and </w:t>
      </w:r>
      <w:r w:rsidRPr="007D5E26">
        <w:rPr>
          <w:i/>
          <w:iCs/>
        </w:rPr>
        <w:t>p</w:t>
      </w:r>
      <w:r>
        <w:rPr>
          <w:i/>
          <w:iCs/>
        </w:rPr>
        <w:t xml:space="preserve"> </w:t>
      </w:r>
      <w:r>
        <w:t>= 1g/cm</w:t>
      </w:r>
      <w:r w:rsidRPr="007D5E26">
        <w:rPr>
          <w:vertAlign w:val="superscript"/>
        </w:rPr>
        <w:t>3</w:t>
      </w:r>
      <w:r w:rsidR="00F837CC">
        <w:t>.</w:t>
      </w:r>
    </w:p>
    <w:p w14:paraId="0C49B27D" w14:textId="1617193A" w:rsidR="006E5369" w:rsidRPr="007D5E26" w:rsidRDefault="006E5369" w:rsidP="000B68A3">
      <w:pPr>
        <w:jc w:val="both"/>
      </w:pPr>
    </w:p>
    <w:p w14:paraId="47807E17" w14:textId="7B5A204D" w:rsidR="00781288" w:rsidRPr="004A396C" w:rsidRDefault="006E5369" w:rsidP="000B68A3">
      <w:pPr>
        <w:jc w:val="both"/>
        <w:rPr>
          <w:rFonts w:ascii="Cambria Math" w:hAnsi="Cambria Math"/>
        </w:rPr>
      </w:pPr>
      <w:r>
        <w:rPr>
          <w:noProof/>
        </w:rPr>
        <mc:AlternateContent>
          <mc:Choice Requires="wps">
            <w:drawing>
              <wp:anchor distT="0" distB="0" distL="114300" distR="114300" simplePos="0" relativeHeight="251689984" behindDoc="0" locked="0" layoutInCell="1" allowOverlap="1" wp14:anchorId="43E85623" wp14:editId="7AFE1A12">
                <wp:simplePos x="0" y="0"/>
                <wp:positionH relativeFrom="column">
                  <wp:align>right</wp:align>
                </wp:positionH>
                <wp:positionV relativeFrom="paragraph">
                  <wp:posOffset>2515755</wp:posOffset>
                </wp:positionV>
                <wp:extent cx="3200400" cy="635"/>
                <wp:effectExtent l="0" t="0" r="0" b="0"/>
                <wp:wrapTopAndBottom/>
                <wp:docPr id="2062531569"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E78BB29" w14:textId="3D75058D" w:rsidR="00D36A58" w:rsidRPr="00D36A58" w:rsidRDefault="00D36A58" w:rsidP="00D36A58">
                            <w:pPr>
                              <w:pStyle w:val="Caption"/>
                              <w:rPr>
                                <w:rFonts w:ascii="Cambria Math" w:eastAsia="MS Mincho" w:hAnsi="Cambria Math"/>
                              </w:rPr>
                            </w:pPr>
                            <w:r>
                              <w:t xml:space="preserve">Figure </w:t>
                            </w:r>
                            <w:r w:rsidR="004A396C">
                              <w:t>8</w:t>
                            </w:r>
                            <w:r>
                              <w:t xml:space="preserve"> – (</w:t>
                            </w:r>
                            <w:r w:rsidRPr="00D36A58">
                              <w:t>-</w:t>
                            </w:r>
                            <w:r w:rsidRPr="00D36A58">
                              <w:rPr>
                                <w:rFonts w:hint="eastAsia"/>
                              </w:rPr>
                              <w:t>Δ</w:t>
                            </w:r>
                            <w:r w:rsidRPr="00D36A58">
                              <w:t>f</w:t>
                            </w:r>
                            <w:r>
                              <w:t>)/</w:t>
                            </w:r>
                            <w:r w:rsidRPr="00D36A58">
                              <w:t xml:space="preserve"> </w:t>
                            </w:r>
                            <w:r>
                              <w:t>(</w:t>
                            </w:r>
                            <w:r w:rsidRPr="00D36A58">
                              <w:rPr>
                                <w:rFonts w:hint="eastAsia"/>
                              </w:rPr>
                              <w:t>Δ</w:t>
                            </w:r>
                            <w:r>
                              <w:rPr>
                                <w:rFonts w:eastAsia="MS Mincho" w:hint="eastAsia"/>
                              </w:rPr>
                              <w:t>D</w:t>
                            </w:r>
                            <w:r>
                              <w:rPr>
                                <w:rFonts w:eastAsia="MS Mincho"/>
                              </w:rPr>
                              <w:t>) depending on (</w:t>
                            </w:r>
                            <w:r w:rsidRPr="00D36A58">
                              <w:rPr>
                                <w:rFonts w:eastAsia="MS Mincho"/>
                              </w:rPr>
                              <w:t>-</w:t>
                            </w:r>
                            <w:r w:rsidRPr="00D36A58">
                              <w:rPr>
                                <w:rFonts w:eastAsia="MS Mincho" w:hint="eastAsia"/>
                              </w:rPr>
                              <w:t>Δ</w:t>
                            </w:r>
                            <w:r w:rsidRPr="00D36A58">
                              <w:rPr>
                                <w:rFonts w:eastAsia="MS Mincho"/>
                              </w:rPr>
                              <w:t>f</w:t>
                            </w:r>
                            <w:r>
                              <w:rPr>
                                <w:rFonts w:eastAsia="MS Mincho"/>
                              </w:rPr>
                              <w:t>) for 5 overtones.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85623" id="Text Box 1" o:spid="_x0000_s1055" type="#_x0000_t202" style="position:absolute;left:0;text-align:left;margin-left:200.8pt;margin-top:198.1pt;width:252pt;height:.05pt;z-index:251689984;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" stroked="f">
                <v:textbox style="mso-fit-shape-to-text:t" inset="0,0,0,0">
                  <w:txbxContent>
                    <w:p w14:paraId="0E78BB29" w14:textId="3D75058D" w:rsidR="00D36A58" w:rsidRPr="00D36A58" w:rsidRDefault="00D36A58" w:rsidP="00D36A58">
                      <w:pPr>
                        <w:pStyle w:val="Caption"/>
                        <w:rPr>
                          <w:rFonts w:ascii="Cambria Math" w:eastAsia="MS Mincho" w:hAnsi="Cambria Math"/>
                        </w:rPr>
                      </w:pPr>
                      <w:r>
                        <w:t xml:space="preserve">Figure </w:t>
                      </w:r>
                      <w:r w:rsidR="004A396C">
                        <w:t>8</w:t>
                      </w:r>
                      <w:r>
                        <w:t xml:space="preserve"> – (</w:t>
                      </w:r>
                      <w:r w:rsidRPr="00D36A58">
                        <w:t>-</w:t>
                      </w:r>
                      <w:r w:rsidRPr="00D36A58">
                        <w:rPr>
                          <w:rFonts w:hint="eastAsia"/>
                        </w:rPr>
                        <w:t>Δ</w:t>
                      </w:r>
                      <w:r w:rsidRPr="00D36A58">
                        <w:t>f</w:t>
                      </w:r>
                      <w:r>
                        <w:t>)/</w:t>
                      </w:r>
                      <w:r w:rsidRPr="00D36A58">
                        <w:t xml:space="preserve"> </w:t>
                      </w:r>
                      <w:r>
                        <w:t>(</w:t>
                      </w:r>
                      <w:r w:rsidRPr="00D36A58">
                        <w:rPr>
                          <w:rFonts w:hint="eastAsia"/>
                        </w:rPr>
                        <w:t>Δ</w:t>
                      </w:r>
                      <w:r>
                        <w:rPr>
                          <w:rFonts w:eastAsia="MS Mincho" w:hint="eastAsia"/>
                        </w:rPr>
                        <w:t>D</w:t>
                      </w:r>
                      <w:r>
                        <w:rPr>
                          <w:rFonts w:eastAsia="MS Mincho"/>
                        </w:rPr>
                        <w:t>) depending on (</w:t>
                      </w:r>
                      <w:r w:rsidRPr="00D36A58">
                        <w:rPr>
                          <w:rFonts w:eastAsia="MS Mincho"/>
                        </w:rPr>
                        <w:t>-</w:t>
                      </w:r>
                      <w:r w:rsidRPr="00D36A58">
                        <w:rPr>
                          <w:rFonts w:eastAsia="MS Mincho" w:hint="eastAsia"/>
                        </w:rPr>
                        <w:t>Δ</w:t>
                      </w:r>
                      <w:r w:rsidRPr="00D36A58">
                        <w:rPr>
                          <w:rFonts w:eastAsia="MS Mincho"/>
                        </w:rPr>
                        <w:t>f</w:t>
                      </w:r>
                      <w:r>
                        <w:rPr>
                          <w:rFonts w:eastAsia="MS Mincho"/>
                        </w:rPr>
                        <w:t>) for 5 overtones.</w:t>
                      </w:r>
                    </w:p>
                  </w:txbxContent>
                </v:textbox>
                <w10:wrap type="topAndBottom"/>
              </v:shape>
            </w:pict>
          </mc:Fallback>
        </mc:AlternateContent>
      </w:r>
      <w:r w:rsidR="00781288" w:rsidRPr="00781288">
        <w:rPr>
          <w:rFonts w:ascii="Cambria Math" w:hAnsi="Cambria Math"/>
          <w:noProof/>
        </w:rPr>
        <w:drawing>
          <wp:anchor distT="0" distB="0" distL="114300" distR="114300" simplePos="0" relativeHeight="251704320" behindDoc="1" locked="0" layoutInCell="1" allowOverlap="1" wp14:anchorId="32C6DC25" wp14:editId="21A360B4">
            <wp:simplePos x="0" y="0"/>
            <wp:positionH relativeFrom="column">
              <wp:posOffset>0</wp:posOffset>
            </wp:positionH>
            <wp:positionV relativeFrom="paragraph">
              <wp:posOffset>1270</wp:posOffset>
            </wp:positionV>
            <wp:extent cx="3200400" cy="2480945"/>
            <wp:effectExtent l="0" t="0" r="0" b="0"/>
            <wp:wrapTight wrapText="bothSides">
              <wp:wrapPolygon edited="0">
                <wp:start x="0" y="0"/>
                <wp:lineTo x="0" y="21395"/>
                <wp:lineTo x="21471" y="21395"/>
                <wp:lineTo x="21471" y="0"/>
                <wp:lineTo x="0" y="0"/>
              </wp:wrapPolygon>
            </wp:wrapTight>
            <wp:docPr id="14841909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9095" name="Picture 1" descr="A graph of different colored lines&#10;&#10;Description automatically generated"/>
                    <pic:cNvPicPr/>
                  </pic:nvPicPr>
                  <pic:blipFill>
                    <a:blip r:embed="rId29"/>
                    <a:stretch>
                      <a:fillRect/>
                    </a:stretch>
                  </pic:blipFill>
                  <pic:spPr>
                    <a:xfrm>
                      <a:off x="0" y="0"/>
                      <a:ext cx="3200400" cy="248094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676"/>
        <w:gridCol w:w="1677"/>
        <w:gridCol w:w="1677"/>
      </w:tblGrid>
      <w:tr w:rsidR="00047890" w14:paraId="4A418C1E" w14:textId="77777777" w:rsidTr="00047890">
        <w:tc>
          <w:tcPr>
            <w:tcW w:w="1676" w:type="dxa"/>
          </w:tcPr>
          <w:p w14:paraId="4F2883D1" w14:textId="396CC916" w:rsidR="00047890" w:rsidRDefault="00047890" w:rsidP="000B68A3">
            <w:pPr>
              <w:jc w:val="both"/>
            </w:pPr>
            <w:r>
              <w:t>Overtone</w:t>
            </w:r>
          </w:p>
        </w:tc>
        <w:tc>
          <w:tcPr>
            <w:tcW w:w="1677" w:type="dxa"/>
          </w:tcPr>
          <w:p w14:paraId="6055D665" w14:textId="1966D049" w:rsidR="00047890" w:rsidRDefault="00047890" w:rsidP="000B68A3">
            <w:pPr>
              <w:jc w:val="both"/>
            </w:pPr>
            <w:r>
              <w:rPr>
                <w:rFonts w:ascii="Calibri" w:hAnsi="Calibri" w:cs="Calibri"/>
              </w:rPr>
              <w:t>-</w:t>
            </w:r>
            <w:proofErr w:type="spellStart"/>
            <w:r>
              <w:rPr>
                <w:rFonts w:ascii="Calibri" w:hAnsi="Calibri" w:cs="Calibri"/>
              </w:rPr>
              <w:t>Δ</w:t>
            </w:r>
            <w:r>
              <w:t>f</w:t>
            </w:r>
            <w:proofErr w:type="spellEnd"/>
            <w:r>
              <w:t>(Hz)</w:t>
            </w:r>
          </w:p>
        </w:tc>
        <w:tc>
          <w:tcPr>
            <w:tcW w:w="1677" w:type="dxa"/>
          </w:tcPr>
          <w:p w14:paraId="580EC8FE" w14:textId="19E9534D" w:rsidR="00047890" w:rsidRDefault="00047890" w:rsidP="000B68A3">
            <w:pPr>
              <w:jc w:val="both"/>
            </w:pPr>
            <w:r>
              <w:t>h(nm)</w:t>
            </w:r>
          </w:p>
        </w:tc>
      </w:tr>
      <w:tr w:rsidR="00047890" w14:paraId="1982F5DB" w14:textId="77777777" w:rsidTr="00047890">
        <w:tc>
          <w:tcPr>
            <w:tcW w:w="1676" w:type="dxa"/>
          </w:tcPr>
          <w:p w14:paraId="4FA93E8D" w14:textId="5CD73F5C" w:rsidR="00047890" w:rsidRDefault="00047890" w:rsidP="000B68A3">
            <w:pPr>
              <w:jc w:val="both"/>
            </w:pPr>
            <w:r>
              <w:t>3</w:t>
            </w:r>
            <w:r w:rsidR="00781288">
              <w:t>rd</w:t>
            </w:r>
          </w:p>
        </w:tc>
        <w:tc>
          <w:tcPr>
            <w:tcW w:w="1677" w:type="dxa"/>
          </w:tcPr>
          <w:p w14:paraId="2AD19764" w14:textId="6AE3A0AD" w:rsidR="00047890" w:rsidRDefault="00047890" w:rsidP="000B68A3">
            <w:pPr>
              <w:jc w:val="both"/>
            </w:pPr>
            <w:r>
              <w:t>577</w:t>
            </w:r>
            <w:r w:rsidR="00781288">
              <w:t>,</w:t>
            </w:r>
            <w:r>
              <w:t>1583</w:t>
            </w:r>
          </w:p>
        </w:tc>
        <w:tc>
          <w:tcPr>
            <w:tcW w:w="1677" w:type="dxa"/>
          </w:tcPr>
          <w:p w14:paraId="45A9ADF2" w14:textId="586F7DC0" w:rsidR="00047890" w:rsidRDefault="00781288" w:rsidP="000B68A3">
            <w:pPr>
              <w:jc w:val="both"/>
            </w:pPr>
            <w:r>
              <w:t>103,8885</w:t>
            </w:r>
          </w:p>
        </w:tc>
      </w:tr>
      <w:tr w:rsidR="00047890" w14:paraId="269D50D7" w14:textId="77777777" w:rsidTr="00047890">
        <w:tc>
          <w:tcPr>
            <w:tcW w:w="1676" w:type="dxa"/>
          </w:tcPr>
          <w:p w14:paraId="501E9D56" w14:textId="3773CA45" w:rsidR="00047890" w:rsidRDefault="00047890" w:rsidP="000B68A3">
            <w:pPr>
              <w:jc w:val="both"/>
            </w:pPr>
            <w:r>
              <w:t>5</w:t>
            </w:r>
            <w:r w:rsidR="00781288">
              <w:t>th</w:t>
            </w:r>
          </w:p>
        </w:tc>
        <w:tc>
          <w:tcPr>
            <w:tcW w:w="1677" w:type="dxa"/>
          </w:tcPr>
          <w:p w14:paraId="4186D0B9" w14:textId="157C489D" w:rsidR="00047890" w:rsidRDefault="00047890" w:rsidP="000B68A3">
            <w:pPr>
              <w:jc w:val="both"/>
            </w:pPr>
            <w:r>
              <w:t>556</w:t>
            </w:r>
            <w:r w:rsidR="00781288">
              <w:t>,</w:t>
            </w:r>
            <w:r>
              <w:t>8505</w:t>
            </w:r>
          </w:p>
        </w:tc>
        <w:tc>
          <w:tcPr>
            <w:tcW w:w="1677" w:type="dxa"/>
          </w:tcPr>
          <w:p w14:paraId="6C0212EF" w14:textId="0914B80D" w:rsidR="00047890" w:rsidRDefault="00781288" w:rsidP="000B68A3">
            <w:pPr>
              <w:jc w:val="both"/>
            </w:pPr>
            <w:r>
              <w:t>100,2331</w:t>
            </w:r>
          </w:p>
        </w:tc>
      </w:tr>
      <w:tr w:rsidR="00047890" w14:paraId="00AB162D" w14:textId="77777777" w:rsidTr="00047890">
        <w:tc>
          <w:tcPr>
            <w:tcW w:w="1676" w:type="dxa"/>
          </w:tcPr>
          <w:p w14:paraId="7C32FEE0" w14:textId="20F29281" w:rsidR="00047890" w:rsidRDefault="00047890" w:rsidP="000B68A3">
            <w:pPr>
              <w:jc w:val="both"/>
            </w:pPr>
            <w:r>
              <w:t>7</w:t>
            </w:r>
            <w:r w:rsidR="00781288">
              <w:t>th</w:t>
            </w:r>
          </w:p>
        </w:tc>
        <w:tc>
          <w:tcPr>
            <w:tcW w:w="1677" w:type="dxa"/>
          </w:tcPr>
          <w:p w14:paraId="4B68CF1C" w14:textId="3057251E" w:rsidR="00047890" w:rsidRDefault="00781288" w:rsidP="000B68A3">
            <w:pPr>
              <w:jc w:val="both"/>
            </w:pPr>
            <w:r>
              <w:t>516,4302</w:t>
            </w:r>
          </w:p>
        </w:tc>
        <w:tc>
          <w:tcPr>
            <w:tcW w:w="1677" w:type="dxa"/>
          </w:tcPr>
          <w:p w14:paraId="0EDE4934" w14:textId="5A0D8AE8" w:rsidR="00047890" w:rsidRDefault="00781288" w:rsidP="000B68A3">
            <w:pPr>
              <w:jc w:val="both"/>
            </w:pPr>
            <w:r>
              <w:t>92,9574</w:t>
            </w:r>
          </w:p>
        </w:tc>
      </w:tr>
      <w:tr w:rsidR="00047890" w14:paraId="6677D645" w14:textId="77777777" w:rsidTr="00047890">
        <w:tc>
          <w:tcPr>
            <w:tcW w:w="1676" w:type="dxa"/>
          </w:tcPr>
          <w:p w14:paraId="3E7E7E5C" w14:textId="1DE2AEF6" w:rsidR="00047890" w:rsidRDefault="00047890" w:rsidP="000B68A3">
            <w:pPr>
              <w:jc w:val="both"/>
            </w:pPr>
            <w:r>
              <w:t>9</w:t>
            </w:r>
            <w:r w:rsidR="00781288">
              <w:t>th</w:t>
            </w:r>
          </w:p>
        </w:tc>
        <w:tc>
          <w:tcPr>
            <w:tcW w:w="1677" w:type="dxa"/>
          </w:tcPr>
          <w:p w14:paraId="15C26A3D" w14:textId="4F6C228E" w:rsidR="00047890" w:rsidRDefault="00781288" w:rsidP="000B68A3">
            <w:pPr>
              <w:jc w:val="both"/>
            </w:pPr>
            <w:r>
              <w:t>476,3925</w:t>
            </w:r>
          </w:p>
        </w:tc>
        <w:tc>
          <w:tcPr>
            <w:tcW w:w="1677" w:type="dxa"/>
          </w:tcPr>
          <w:p w14:paraId="5E726ACB" w14:textId="39B76522" w:rsidR="00047890" w:rsidRDefault="00781288" w:rsidP="000B68A3">
            <w:pPr>
              <w:jc w:val="both"/>
            </w:pPr>
            <w:r>
              <w:t>85,7507</w:t>
            </w:r>
          </w:p>
        </w:tc>
      </w:tr>
      <w:tr w:rsidR="00047890" w14:paraId="5A507E7B" w14:textId="77777777" w:rsidTr="00047890">
        <w:tc>
          <w:tcPr>
            <w:tcW w:w="1676" w:type="dxa"/>
          </w:tcPr>
          <w:p w14:paraId="1E63FDD2" w14:textId="00012477" w:rsidR="00047890" w:rsidRDefault="00047890" w:rsidP="000B68A3">
            <w:pPr>
              <w:jc w:val="both"/>
            </w:pPr>
            <w:r>
              <w:t>1</w:t>
            </w:r>
            <w:r w:rsidR="00781288">
              <w:t>1th</w:t>
            </w:r>
          </w:p>
        </w:tc>
        <w:tc>
          <w:tcPr>
            <w:tcW w:w="1677" w:type="dxa"/>
          </w:tcPr>
          <w:p w14:paraId="7D0D1237" w14:textId="489A9984" w:rsidR="00047890" w:rsidRDefault="00781288" w:rsidP="000B68A3">
            <w:pPr>
              <w:jc w:val="both"/>
            </w:pPr>
            <w:r>
              <w:t>476,6729</w:t>
            </w:r>
          </w:p>
        </w:tc>
        <w:tc>
          <w:tcPr>
            <w:tcW w:w="1677" w:type="dxa"/>
          </w:tcPr>
          <w:p w14:paraId="7980B945" w14:textId="3F4D9EA3" w:rsidR="00047890" w:rsidRDefault="00781288" w:rsidP="000B68A3">
            <w:pPr>
              <w:jc w:val="both"/>
            </w:pPr>
            <w:r>
              <w:t>85,8011</w:t>
            </w:r>
          </w:p>
        </w:tc>
      </w:tr>
      <w:tr w:rsidR="00781288" w14:paraId="3AB6BFEB" w14:textId="77777777" w:rsidTr="00047890">
        <w:tc>
          <w:tcPr>
            <w:tcW w:w="1676" w:type="dxa"/>
          </w:tcPr>
          <w:p w14:paraId="46B1A3F6" w14:textId="325B9841" w:rsidR="00781288" w:rsidRDefault="00781288" w:rsidP="000B68A3">
            <w:pPr>
              <w:jc w:val="both"/>
            </w:pPr>
            <w:r>
              <w:t>13th</w:t>
            </w:r>
          </w:p>
        </w:tc>
        <w:tc>
          <w:tcPr>
            <w:tcW w:w="1677" w:type="dxa"/>
          </w:tcPr>
          <w:p w14:paraId="27EBFB9F" w14:textId="64E83845" w:rsidR="00781288" w:rsidRDefault="00781288" w:rsidP="000B68A3">
            <w:pPr>
              <w:jc w:val="both"/>
            </w:pPr>
            <w:r>
              <w:t>480,3826</w:t>
            </w:r>
          </w:p>
        </w:tc>
        <w:tc>
          <w:tcPr>
            <w:tcW w:w="1677" w:type="dxa"/>
          </w:tcPr>
          <w:p w14:paraId="2320C1C7" w14:textId="183EC46C" w:rsidR="00781288" w:rsidRDefault="00781288" w:rsidP="000B68A3">
            <w:pPr>
              <w:jc w:val="both"/>
            </w:pPr>
            <w:r>
              <w:t>86,4689</w:t>
            </w:r>
          </w:p>
        </w:tc>
      </w:tr>
    </w:tbl>
    <w:p w14:paraId="1EA8BAB9" w14:textId="612CC195" w:rsidR="00781288" w:rsidRDefault="00781288" w:rsidP="000B68A3">
      <w:pPr>
        <w:pStyle w:val="Caption"/>
        <w:keepNext/>
        <w:jc w:val="both"/>
      </w:pPr>
      <w:r>
        <w:t xml:space="preserve">Table 2 </w:t>
      </w:r>
      <w:r w:rsidR="00465E16">
        <w:t>–</w:t>
      </w:r>
      <w:r>
        <w:t xml:space="preserve"> </w:t>
      </w:r>
      <w:r w:rsidR="00465E16">
        <w:t>(</w:t>
      </w:r>
      <w:r>
        <w:rPr>
          <w:rFonts w:ascii="Calibri" w:hAnsi="Calibri" w:cs="Calibri"/>
        </w:rPr>
        <w:t>-</w:t>
      </w:r>
      <w:proofErr w:type="spellStart"/>
      <w:r>
        <w:rPr>
          <w:rFonts w:ascii="Calibri" w:hAnsi="Calibri" w:cs="Calibri"/>
        </w:rPr>
        <w:t>Δ</w:t>
      </w:r>
      <w:r>
        <w:t>f</w:t>
      </w:r>
      <w:proofErr w:type="spellEnd"/>
      <w:r w:rsidR="00465E16">
        <w:t>)</w:t>
      </w:r>
      <w:r>
        <w:t xml:space="preserve"> and</w:t>
      </w:r>
      <w:r w:rsidR="00465E16">
        <w:t xml:space="preserve"> Sauerbrey</w:t>
      </w:r>
      <w:r>
        <w:t xml:space="preserve"> thickness for corresponding overtone at 16ºC</w:t>
      </w:r>
    </w:p>
    <w:p w14:paraId="5C55613A" w14:textId="77777777" w:rsidR="004A396C" w:rsidRPr="004A396C" w:rsidRDefault="004A396C" w:rsidP="000B68A3">
      <w:pPr>
        <w:jc w:val="both"/>
      </w:pPr>
    </w:p>
    <w:p w14:paraId="76358472" w14:textId="62752EE9" w:rsidR="00F837CC" w:rsidRDefault="00552758" w:rsidP="000B68A3">
      <w:pPr>
        <w:ind w:firstLine="720"/>
        <w:jc w:val="both"/>
      </w:pPr>
      <w:r>
        <w:t>The membrane we used ha</w:t>
      </w:r>
      <w:r w:rsidR="00416718">
        <w:t>d</w:t>
      </w:r>
      <w:r>
        <w:t xml:space="preserve"> a diameter of 100nm</w:t>
      </w:r>
      <w:r w:rsidR="00465E16">
        <w:t xml:space="preserve">, because of that we extruded vesicles with 100nm. </w:t>
      </w:r>
      <w:r w:rsidR="00F837CC">
        <w:t xml:space="preserve">The vesicle thickness that we observed after lipid adsorption, by using Sauerbrey equation and the technique of extrapolation mentioned previously, is mentioned in the following table, </w:t>
      </w:r>
      <w:r w:rsidR="009B6A3C">
        <w:t>and</w:t>
      </w:r>
      <w:r w:rsidR="00F837CC">
        <w:t xml:space="preserve"> the corresponding comparison with the initial </w:t>
      </w:r>
      <w:r w:rsidR="009B6A3C">
        <w:t>thickness.</w:t>
      </w:r>
    </w:p>
    <w:tbl>
      <w:tblPr>
        <w:tblStyle w:val="TableGrid"/>
        <w:tblW w:w="0" w:type="auto"/>
        <w:tblLook w:val="04A0" w:firstRow="1" w:lastRow="0" w:firstColumn="1" w:lastColumn="0" w:noHBand="0" w:noVBand="1"/>
      </w:tblPr>
      <w:tblGrid>
        <w:gridCol w:w="1676"/>
        <w:gridCol w:w="1677"/>
        <w:gridCol w:w="1677"/>
      </w:tblGrid>
      <w:tr w:rsidR="00552758" w14:paraId="55A7EDB3" w14:textId="77777777" w:rsidTr="00552758">
        <w:tc>
          <w:tcPr>
            <w:tcW w:w="1676" w:type="dxa"/>
          </w:tcPr>
          <w:p w14:paraId="3BCC4012" w14:textId="77777777" w:rsidR="00552758" w:rsidRDefault="00552758" w:rsidP="000B68A3">
            <w:pPr>
              <w:jc w:val="both"/>
            </w:pPr>
          </w:p>
        </w:tc>
        <w:tc>
          <w:tcPr>
            <w:tcW w:w="1677" w:type="dxa"/>
          </w:tcPr>
          <w:p w14:paraId="25C2C304" w14:textId="0DD60330" w:rsidR="00552758" w:rsidRDefault="00552758" w:rsidP="000B68A3">
            <w:pPr>
              <w:jc w:val="both"/>
            </w:pPr>
            <w:r>
              <w:t>h(nm)</w:t>
            </w:r>
          </w:p>
        </w:tc>
        <w:tc>
          <w:tcPr>
            <w:tcW w:w="1677" w:type="dxa"/>
          </w:tcPr>
          <w:p w14:paraId="3BC02714" w14:textId="35024FDF" w:rsidR="00552758" w:rsidRDefault="00552758" w:rsidP="000B68A3">
            <w:pPr>
              <w:jc w:val="both"/>
            </w:pPr>
            <w:proofErr w:type="spellStart"/>
            <w:r>
              <w:rPr>
                <w:rFonts w:ascii="Calibri" w:hAnsi="Calibri" w:cs="Calibri"/>
              </w:rPr>
              <w:t>Δ</w:t>
            </w:r>
            <w:proofErr w:type="gramStart"/>
            <w:r>
              <w:t>d</w:t>
            </w:r>
            <w:proofErr w:type="spellEnd"/>
            <w:r>
              <w:t>(</w:t>
            </w:r>
            <w:proofErr w:type="gramEnd"/>
            <w:r>
              <w:t>%)</w:t>
            </w:r>
          </w:p>
        </w:tc>
      </w:tr>
      <w:tr w:rsidR="00552758" w14:paraId="032AFA7D" w14:textId="77777777" w:rsidTr="00552758">
        <w:tc>
          <w:tcPr>
            <w:tcW w:w="1676" w:type="dxa"/>
          </w:tcPr>
          <w:p w14:paraId="2656D827" w14:textId="3191C338" w:rsidR="00552758" w:rsidRDefault="00552758" w:rsidP="000B68A3">
            <w:pPr>
              <w:jc w:val="both"/>
            </w:pPr>
            <w:r>
              <w:t xml:space="preserve">LUVs in Au </w:t>
            </w:r>
          </w:p>
        </w:tc>
        <w:tc>
          <w:tcPr>
            <w:tcW w:w="1677" w:type="dxa"/>
          </w:tcPr>
          <w:p w14:paraId="6CAF07C3" w14:textId="0DFC60A8" w:rsidR="00552758" w:rsidRDefault="00552758" w:rsidP="000B68A3">
            <w:pPr>
              <w:jc w:val="both"/>
            </w:pPr>
            <w:r>
              <w:t>92,52 ± 9,06</w:t>
            </w:r>
          </w:p>
        </w:tc>
        <w:tc>
          <w:tcPr>
            <w:tcW w:w="1677" w:type="dxa"/>
          </w:tcPr>
          <w:p w14:paraId="11C9BB81" w14:textId="3F78BC9A" w:rsidR="00552758" w:rsidRDefault="00552758" w:rsidP="000B68A3">
            <w:pPr>
              <w:jc w:val="both"/>
            </w:pPr>
            <w:r>
              <w:t>7,49</w:t>
            </w:r>
            <w:r w:rsidR="00465E16">
              <w:t>±5,19</w:t>
            </w:r>
          </w:p>
        </w:tc>
      </w:tr>
    </w:tbl>
    <w:p w14:paraId="3E395FE0" w14:textId="60AF0E11" w:rsidR="00465E16" w:rsidRDefault="00465E16" w:rsidP="000B68A3">
      <w:pPr>
        <w:pStyle w:val="Caption"/>
        <w:keepNext/>
        <w:jc w:val="both"/>
      </w:pPr>
      <w:r>
        <w:t xml:space="preserve">Table 3- Sauerbrey thickness and corresponding extent of vesicles deformation. </w:t>
      </w:r>
    </w:p>
    <w:p w14:paraId="1C93BB5E" w14:textId="77777777" w:rsidR="00FD37AE" w:rsidRPr="00FD37AE" w:rsidRDefault="00FD37AE" w:rsidP="000B68A3">
      <w:pPr>
        <w:jc w:val="both"/>
      </w:pPr>
    </w:p>
    <w:p w14:paraId="7F2071E3" w14:textId="3370DB05" w:rsidR="00465E16" w:rsidRDefault="00FD37AE" w:rsidP="000B68A3">
      <w:pPr>
        <w:pStyle w:val="ListParagraph"/>
        <w:numPr>
          <w:ilvl w:val="1"/>
          <w:numId w:val="21"/>
        </w:numPr>
        <w:jc w:val="both"/>
      </w:pPr>
      <w:r>
        <w:t>Temperature influence in phase transition</w:t>
      </w:r>
    </w:p>
    <w:p w14:paraId="6E5595E5" w14:textId="099EDABF" w:rsidR="00465E16" w:rsidRPr="00465E16" w:rsidRDefault="00465E16" w:rsidP="000B68A3">
      <w:pPr>
        <w:ind w:firstLine="360"/>
        <w:jc w:val="both"/>
      </w:pPr>
      <w:r>
        <w:t>To better understand the transition phase, we can analyze how the frequency change</w:t>
      </w:r>
      <w:r w:rsidR="00FD37AE">
        <w:t>s</w:t>
      </w:r>
      <w:r>
        <w:t xml:space="preserve"> with the temperature</w:t>
      </w:r>
      <w:r w:rsidR="00817B18">
        <w:t xml:space="preserve">. When the temperature </w:t>
      </w:r>
      <w:r w:rsidR="004A396C">
        <w:t>reaches</w:t>
      </w:r>
      <w:r w:rsidR="00817B18">
        <w:t xml:space="preserve"> 50ºC it’s clear the quick change in the frequency, which indicates that the lipids are changing phases, acquiring a fluid behavior</w:t>
      </w:r>
      <w:r w:rsidR="00064E48">
        <w:t xml:space="preserve"> (figure </w:t>
      </w:r>
      <w:r w:rsidR="004A396C">
        <w:t>9</w:t>
      </w:r>
      <w:r w:rsidR="00064E48">
        <w:t>)</w:t>
      </w:r>
      <w:r w:rsidR="00FD37AE">
        <w:t xml:space="preserve">. By making a derivative curve of the </w:t>
      </w:r>
      <w:r w:rsidR="00064E48">
        <w:rPr>
          <w:rFonts w:ascii="Calibri" w:hAnsi="Calibri" w:cs="Calibri"/>
        </w:rPr>
        <w:t>Δ</w:t>
      </w:r>
      <w:r w:rsidR="00064E48">
        <w:t>f3/T</w:t>
      </w:r>
      <w:r w:rsidR="00643061">
        <w:t xml:space="preserve"> (figure </w:t>
      </w:r>
      <w:r w:rsidR="004A396C">
        <w:t>10</w:t>
      </w:r>
      <w:r w:rsidR="00643061">
        <w:t>)</w:t>
      </w:r>
      <w:r w:rsidR="00064E48">
        <w:t xml:space="preserve"> we obtained a single peak anomaly that takes place at the temperature when the DHPC ha</w:t>
      </w:r>
      <w:r w:rsidR="00643061">
        <w:t>s</w:t>
      </w:r>
      <w:r w:rsidR="00064E48">
        <w:t xml:space="preserve"> it melting point, as expected. </w:t>
      </w:r>
      <w:r w:rsidR="00643061">
        <w:t xml:space="preserve">We can also see at 40ºC a small peak, that’s more visible when it’s applied a smoothing filter on the </w:t>
      </w:r>
      <w:r w:rsidR="009B6A3C">
        <w:t>derivate,</w:t>
      </w:r>
      <w:r w:rsidR="00643061">
        <w:t xml:space="preserve"> this small peak indicates a pre-transition moment. </w:t>
      </w:r>
      <w:r w:rsidR="00DE204A" w:rsidRPr="00DE204A">
        <w:rPr>
          <w:vertAlign w:val="superscript"/>
        </w:rPr>
        <w:t>[3]</w:t>
      </w:r>
    </w:p>
    <w:p w14:paraId="0ED1E77E" w14:textId="0F2F87A3" w:rsidR="00643061" w:rsidRDefault="004A396C" w:rsidP="000B68A3">
      <w:pPr>
        <w:keepNext/>
        <w:jc w:val="both"/>
      </w:pPr>
      <w:r w:rsidRPr="00465E16">
        <w:rPr>
          <w:noProof/>
        </w:rPr>
        <w:drawing>
          <wp:anchor distT="0" distB="0" distL="114300" distR="114300" simplePos="0" relativeHeight="251705344" behindDoc="1" locked="0" layoutInCell="1" allowOverlap="1" wp14:anchorId="3D879EFA" wp14:editId="13C1AA64">
            <wp:simplePos x="0" y="0"/>
            <wp:positionH relativeFrom="margin">
              <wp:align>right</wp:align>
            </wp:positionH>
            <wp:positionV relativeFrom="paragraph">
              <wp:posOffset>316230</wp:posOffset>
            </wp:positionV>
            <wp:extent cx="3200400" cy="2651760"/>
            <wp:effectExtent l="0" t="0" r="0" b="0"/>
            <wp:wrapTight wrapText="bothSides">
              <wp:wrapPolygon edited="0">
                <wp:start x="0" y="0"/>
                <wp:lineTo x="0" y="21414"/>
                <wp:lineTo x="21471" y="21414"/>
                <wp:lineTo x="21471" y="0"/>
                <wp:lineTo x="0" y="0"/>
              </wp:wrapPolygon>
            </wp:wrapTight>
            <wp:docPr id="15468756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7568" name="Picture 1" descr="A graph with a line&#10;&#10;Description automatically generated"/>
                    <pic:cNvPicPr/>
                  </pic:nvPicPr>
                  <pic:blipFill>
                    <a:blip r:embed="rId30"/>
                    <a:stretch>
                      <a:fillRect/>
                    </a:stretch>
                  </pic:blipFill>
                  <pic:spPr>
                    <a:xfrm>
                      <a:off x="0" y="0"/>
                      <a:ext cx="3200400" cy="2651760"/>
                    </a:xfrm>
                    <a:prstGeom prst="rect">
                      <a:avLst/>
                    </a:prstGeom>
                  </pic:spPr>
                </pic:pic>
              </a:graphicData>
            </a:graphic>
            <wp14:sizeRelH relativeFrom="page">
              <wp14:pctWidth>0</wp14:pctWidth>
            </wp14:sizeRelH>
            <wp14:sizeRelV relativeFrom="page">
              <wp14:pctHeight>0</wp14:pctHeight>
            </wp14:sizeRelV>
          </wp:anchor>
        </w:drawing>
      </w:r>
    </w:p>
    <w:p w14:paraId="5B112B92" w14:textId="0CC014D4" w:rsidR="00781288" w:rsidRDefault="00643061" w:rsidP="000B68A3">
      <w:pPr>
        <w:pStyle w:val="Caption"/>
        <w:jc w:val="both"/>
      </w:pPr>
      <w:r>
        <w:t xml:space="preserve">Figure </w:t>
      </w:r>
      <w:r w:rsidR="004A396C">
        <w:t>9</w:t>
      </w:r>
      <w:r>
        <w:t>- Frequency change in order of temperature</w:t>
      </w:r>
    </w:p>
    <w:p w14:paraId="3A336C38" w14:textId="111683D9" w:rsidR="00643061" w:rsidRDefault="00B70D69" w:rsidP="000B68A3">
      <w:pPr>
        <w:keepNext/>
        <w:jc w:val="both"/>
      </w:pPr>
      <w:r>
        <w:rPr>
          <w:noProof/>
        </w:rPr>
        <w:lastRenderedPageBreak/>
        <mc:AlternateContent>
          <mc:Choice Requires="wpg">
            <w:drawing>
              <wp:anchor distT="0" distB="0" distL="114300" distR="114300" simplePos="0" relativeHeight="251715584" behindDoc="0" locked="0" layoutInCell="1" allowOverlap="1" wp14:anchorId="510082F8" wp14:editId="1196A064">
                <wp:simplePos x="0" y="0"/>
                <wp:positionH relativeFrom="column">
                  <wp:posOffset>1897380</wp:posOffset>
                </wp:positionH>
                <wp:positionV relativeFrom="paragraph">
                  <wp:posOffset>512445</wp:posOffset>
                </wp:positionV>
                <wp:extent cx="1082675" cy="765810"/>
                <wp:effectExtent l="0" t="0" r="3175" b="0"/>
                <wp:wrapNone/>
                <wp:docPr id="1654329592" name="Group 3"/>
                <wp:cNvGraphicFramePr/>
                <a:graphic xmlns:a="http://schemas.openxmlformats.org/drawingml/2006/main">
                  <a:graphicData uri="http://schemas.microsoft.com/office/word/2010/wordprocessingGroup">
                    <wpg:wgp>
                      <wpg:cNvGrpSpPr/>
                      <wpg:grpSpPr>
                        <a:xfrm>
                          <a:off x="0" y="0"/>
                          <a:ext cx="1082675" cy="765810"/>
                          <a:chOff x="0" y="0"/>
                          <a:chExt cx="1082675" cy="765810"/>
                        </a:xfrm>
                      </wpg:grpSpPr>
                      <pic:pic xmlns:pic="http://schemas.openxmlformats.org/drawingml/2006/picture">
                        <pic:nvPicPr>
                          <pic:cNvPr id="811770911" name="Picture 1" descr="A group of black objects&#10;&#10;Description automatically generated"/>
                          <pic:cNvPicPr>
                            <a:picLocks noChangeAspect="1"/>
                          </pic:cNvPicPr>
                        </pic:nvPicPr>
                        <pic:blipFill>
                          <a:blip r:embed="rId31"/>
                          <a:stretch>
                            <a:fillRect/>
                          </a:stretch>
                        </pic:blipFill>
                        <pic:spPr>
                          <a:xfrm>
                            <a:off x="0" y="15240"/>
                            <a:ext cx="433070" cy="750570"/>
                          </a:xfrm>
                          <a:prstGeom prst="rect">
                            <a:avLst/>
                          </a:prstGeom>
                        </pic:spPr>
                      </pic:pic>
                      <pic:pic xmlns:pic="http://schemas.openxmlformats.org/drawingml/2006/picture">
                        <pic:nvPicPr>
                          <pic:cNvPr id="1470907819" name="Picture 1" descr="A group of people with letters&#10;&#10;Description automatically generated"/>
                          <pic:cNvPicPr>
                            <a:picLocks noChangeAspect="1"/>
                          </pic:cNvPicPr>
                        </pic:nvPicPr>
                        <pic:blipFill>
                          <a:blip r:embed="rId32"/>
                          <a:stretch>
                            <a:fillRect/>
                          </a:stretch>
                        </pic:blipFill>
                        <pic:spPr>
                          <a:xfrm>
                            <a:off x="582930" y="0"/>
                            <a:ext cx="499745" cy="751205"/>
                          </a:xfrm>
                          <a:prstGeom prst="rect">
                            <a:avLst/>
                          </a:prstGeom>
                        </pic:spPr>
                      </pic:pic>
                    </wpg:wgp>
                  </a:graphicData>
                </a:graphic>
              </wp:anchor>
            </w:drawing>
          </mc:Choice>
          <mc:Fallback>
            <w:pict>
              <v:group w14:anchorId="6483FC56" id="Group 3" o:spid="_x0000_s1026" style="position:absolute;margin-left:149.4pt;margin-top:40.35pt;width:85.25pt;height:60.3pt;z-index:251715584" coordsize="10826,7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">
                <v:shape id="Picture 1" o:spid="_x0000_s1027" type="#_x0000_t75" alt="A group of black objects&#10;&#10;Description automatically generated" style="position:absolute;top:152;width:4330;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">
                  <v:imagedata r:id="rId33" o:title="A group of black objects&#10;&#10;Description automatically generated"/>
                </v:shape>
                <v:shape id="Picture 1" o:spid="_x0000_s1028" type="#_x0000_t75" alt="A group of people with letters&#10;&#10;Description automatically generated" style="position:absolute;left:5829;width:4997;height:7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">
                  <v:imagedata r:id="rId34" o:title="A group of people with letters&#10;&#10;Description automatically generated"/>
                </v:shape>
              </v:group>
            </w:pict>
          </mc:Fallback>
        </mc:AlternateContent>
      </w:r>
      <w:r>
        <w:rPr>
          <w:noProof/>
        </w:rPr>
        <mc:AlternateContent>
          <mc:Choice Requires="wps">
            <w:drawing>
              <wp:anchor distT="0" distB="0" distL="114300" distR="114300" simplePos="0" relativeHeight="251716608" behindDoc="0" locked="0" layoutInCell="1" allowOverlap="1" wp14:anchorId="0938562B" wp14:editId="6173E6C8">
                <wp:simplePos x="0" y="0"/>
                <wp:positionH relativeFrom="column">
                  <wp:posOffset>1958788</wp:posOffset>
                </wp:positionH>
                <wp:positionV relativeFrom="paragraph">
                  <wp:posOffset>510428</wp:posOffset>
                </wp:positionV>
                <wp:extent cx="8965" cy="1232647"/>
                <wp:effectExtent l="0" t="0" r="29210" b="24765"/>
                <wp:wrapNone/>
                <wp:docPr id="1801106301" name="Straight Connector 2"/>
                <wp:cNvGraphicFramePr/>
                <a:graphic xmlns:a="http://schemas.openxmlformats.org/drawingml/2006/main">
                  <a:graphicData uri="http://schemas.microsoft.com/office/word/2010/wordprocessingShape">
                    <wps:wsp>
                      <wps:cNvCnPr/>
                      <wps:spPr>
                        <a:xfrm flipV="1">
                          <a:off x="0" y="0"/>
                          <a:ext cx="8965" cy="1232647"/>
                        </a:xfrm>
                        <a:prstGeom prst="line">
                          <a:avLst/>
                        </a:prstGeom>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17A3CC78" id="Straight Connector 2" o:spid="_x0000_s1026" style="position:absolute;flip: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25pt,40.2pt" to="154.9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" strokecolor="black [3200]" strokeweight=".25pt">
                <v:stroke dashstyle="dash"/>
              </v:line>
            </w:pict>
          </mc:Fallback>
        </mc:AlternateContent>
      </w:r>
      <w:r>
        <w:rPr>
          <w:noProof/>
        </w:rPr>
        <mc:AlternateContent>
          <mc:Choice Requires="wpg">
            <w:drawing>
              <wp:inline distT="0" distB="0" distL="0" distR="0" wp14:anchorId="1268085B" wp14:editId="6DB71101">
                <wp:extent cx="3200400" cy="2543810"/>
                <wp:effectExtent l="0" t="0" r="0" b="8890"/>
                <wp:docPr id="1480589561" name="Group 1"/>
                <wp:cNvGraphicFramePr/>
                <a:graphic xmlns:a="http://schemas.openxmlformats.org/drawingml/2006/main">
                  <a:graphicData uri="http://schemas.microsoft.com/office/word/2010/wordprocessingGroup">
                    <wpg:wgp>
                      <wpg:cNvGrpSpPr/>
                      <wpg:grpSpPr>
                        <a:xfrm>
                          <a:off x="0" y="0"/>
                          <a:ext cx="3200400" cy="2543810"/>
                          <a:chOff x="0" y="0"/>
                          <a:chExt cx="3200400" cy="2543810"/>
                        </a:xfrm>
                      </wpg:grpSpPr>
                      <pic:pic xmlns:pic="http://schemas.openxmlformats.org/drawingml/2006/picture">
                        <pic:nvPicPr>
                          <pic:cNvPr id="1888568283" name="Picture 1" descr="A graph of a temperature&#10;&#10;Description automatically generated"/>
                          <pic:cNvPicPr>
                            <a:picLocks noChangeAspect="1"/>
                          </pic:cNvPicPr>
                        </pic:nvPicPr>
                        <pic:blipFill>
                          <a:blip r:embed="rId35"/>
                          <a:stretch>
                            <a:fillRect/>
                          </a:stretch>
                        </pic:blipFill>
                        <pic:spPr>
                          <a:xfrm>
                            <a:off x="0" y="0"/>
                            <a:ext cx="3200400" cy="2543810"/>
                          </a:xfrm>
                          <a:prstGeom prst="rect">
                            <a:avLst/>
                          </a:prstGeom>
                        </pic:spPr>
                      </pic:pic>
                      <pic:pic xmlns:pic="http://schemas.openxmlformats.org/drawingml/2006/picture">
                        <pic:nvPicPr>
                          <pic:cNvPr id="1296781417" name="Picture 1" descr="A black and white background with black lines&#10;&#10;Description automatically generated with medium confidence"/>
                          <pic:cNvPicPr>
                            <a:picLocks noChangeAspect="1"/>
                          </pic:cNvPicPr>
                        </pic:nvPicPr>
                        <pic:blipFill>
                          <a:blip r:embed="rId36"/>
                          <a:stretch>
                            <a:fillRect/>
                          </a:stretch>
                        </pic:blipFill>
                        <pic:spPr>
                          <a:xfrm>
                            <a:off x="1197974" y="506730"/>
                            <a:ext cx="459376" cy="835622"/>
                          </a:xfrm>
                          <a:prstGeom prst="rect">
                            <a:avLst/>
                          </a:prstGeom>
                        </pic:spPr>
                      </pic:pic>
                    </wpg:wgp>
                  </a:graphicData>
                </a:graphic>
              </wp:inline>
            </w:drawing>
          </mc:Choice>
          <mc:Fallback>
            <w:pict>
              <v:group w14:anchorId="236EFFF8" id="Group 1" o:spid="_x0000_s1026" style="width:252pt;height:200.3pt;mso-position-horizontal-relative:char;mso-position-vertical-relative:line" coordsize="32004,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">
                <v:shape id="Picture 1" o:spid="_x0000_s1027" type="#_x0000_t75" alt="A graph of a temperature&#10;&#10;Description automatically generated" style="position:absolute;width:32004;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">
                  <v:imagedata r:id="rId37" o:title="A graph of a temperature&#10;&#10;Description automatically generated"/>
                </v:shape>
                <v:shape id="Picture 1" o:spid="_x0000_s1028" type="#_x0000_t75" alt="A black and white background with black lines&#10;&#10;Description automatically generated with medium confidence" style="position:absolute;left:11979;top:5067;width:4594;height:8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">
                  <v:imagedata r:id="rId38" o:title="A black and white background with black lines&#10;&#10;Description automatically generated with medium confidence"/>
                </v:shape>
                <w10:anchorlock/>
              </v:group>
            </w:pict>
          </mc:Fallback>
        </mc:AlternateContent>
      </w:r>
    </w:p>
    <w:p w14:paraId="3045A69F" w14:textId="22F60A42" w:rsidR="00064E48" w:rsidRDefault="00643061" w:rsidP="000B68A3">
      <w:pPr>
        <w:pStyle w:val="Caption"/>
        <w:jc w:val="both"/>
      </w:pPr>
      <w:r>
        <w:t xml:space="preserve">Figure </w:t>
      </w:r>
      <w:r w:rsidR="004A396C">
        <w:t>10</w:t>
      </w:r>
      <w:r>
        <w:t xml:space="preserve"> – Derivative of frequency change in order of temperature</w:t>
      </w:r>
    </w:p>
    <w:p w14:paraId="2F04951D" w14:textId="5A386690" w:rsidR="008F27F2" w:rsidRDefault="008F27F2" w:rsidP="000B68A3">
      <w:pPr>
        <w:jc w:val="both"/>
      </w:pPr>
    </w:p>
    <w:p w14:paraId="27F1CEF2" w14:textId="0034E325" w:rsidR="008F27F2" w:rsidRDefault="008F27F2" w:rsidP="000B68A3">
      <w:pPr>
        <w:pStyle w:val="ListParagraph"/>
        <w:numPr>
          <w:ilvl w:val="1"/>
          <w:numId w:val="21"/>
        </w:numPr>
        <w:jc w:val="both"/>
      </w:pPr>
      <w:r w:rsidRPr="008F27F2">
        <w:t xml:space="preserve">Comparison of </w:t>
      </w:r>
      <w:r>
        <w:t>melting points</w:t>
      </w:r>
    </w:p>
    <w:p w14:paraId="38E26161" w14:textId="3ED238C0" w:rsidR="008F27F2" w:rsidRDefault="00EF19AE" w:rsidP="000B68A3">
      <w:pPr>
        <w:ind w:firstLine="360"/>
        <w:jc w:val="both"/>
      </w:pPr>
      <w:r>
        <w:t xml:space="preserve">In this experiment we calculate </w:t>
      </w:r>
      <w:r w:rsidR="00C07776">
        <w:t>the importance of the chain length on melting temperature for DIPC (15:0C) and DHPC (17:0C).</w:t>
      </w:r>
    </w:p>
    <w:p w14:paraId="21D85ED5" w14:textId="7733AB52" w:rsidR="00C07776" w:rsidRDefault="004D27D4" w:rsidP="000B68A3">
      <w:pPr>
        <w:ind w:firstLine="360"/>
        <w:jc w:val="both"/>
      </w:pPr>
      <w:r>
        <w:t xml:space="preserve">It’s noticeable </w:t>
      </w:r>
      <w:r w:rsidR="00324F6B">
        <w:t xml:space="preserve">by </w:t>
      </w:r>
      <w:r w:rsidR="00284E1A">
        <w:t>observing figures</w:t>
      </w:r>
      <w:r w:rsidR="00324F6B">
        <w:t xml:space="preserve"> </w:t>
      </w:r>
      <w:r w:rsidR="004A396C">
        <w:t>11</w:t>
      </w:r>
      <w:r w:rsidR="00324F6B">
        <w:t xml:space="preserve"> and 1</w:t>
      </w:r>
      <w:r w:rsidR="004A396C">
        <w:t>2</w:t>
      </w:r>
      <w:r w:rsidR="00324F6B">
        <w:t xml:space="preserve"> </w:t>
      </w:r>
      <w:r>
        <w:t xml:space="preserve">that the melting point for the lipid with 15 carbons has a lower temperature than </w:t>
      </w:r>
      <w:r w:rsidR="00324F6B">
        <w:t>the 17 carbons lipid. The reason</w:t>
      </w:r>
      <w:r w:rsidR="00B70D69">
        <w:t xml:space="preserve"> is because the second lipid has a longer chain length, with more carbon atoms</w:t>
      </w:r>
      <w:r w:rsidR="00324F6B">
        <w:t>.</w:t>
      </w:r>
      <w:r w:rsidR="00B70D69">
        <w:t xml:space="preserve"> The observed phenomenon will be better explained in the conclusion. </w:t>
      </w:r>
      <w:r w:rsidR="00324F6B">
        <w:t xml:space="preserve"> </w:t>
      </w:r>
    </w:p>
    <w:p w14:paraId="0DAB8563" w14:textId="115215A6" w:rsidR="00C07776" w:rsidRDefault="004A396C" w:rsidP="000B68A3">
      <w:pPr>
        <w:jc w:val="both"/>
      </w:pPr>
      <w:r w:rsidRPr="00C07776">
        <w:rPr>
          <w:noProof/>
        </w:rPr>
        <w:drawing>
          <wp:anchor distT="0" distB="0" distL="114300" distR="114300" simplePos="0" relativeHeight="251708416" behindDoc="1" locked="0" layoutInCell="1" allowOverlap="1" wp14:anchorId="326A0DED" wp14:editId="65CD0619">
            <wp:simplePos x="0" y="0"/>
            <wp:positionH relativeFrom="column">
              <wp:posOffset>-68580</wp:posOffset>
            </wp:positionH>
            <wp:positionV relativeFrom="paragraph">
              <wp:posOffset>174625</wp:posOffset>
            </wp:positionV>
            <wp:extent cx="3200400" cy="2544445"/>
            <wp:effectExtent l="0" t="0" r="0" b="8255"/>
            <wp:wrapTight wrapText="bothSides">
              <wp:wrapPolygon edited="0">
                <wp:start x="0" y="0"/>
                <wp:lineTo x="0" y="21508"/>
                <wp:lineTo x="21471" y="21508"/>
                <wp:lineTo x="21471" y="0"/>
                <wp:lineTo x="0" y="0"/>
              </wp:wrapPolygon>
            </wp:wrapTight>
            <wp:docPr id="998283095" name="Picture 1" descr="A graph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83095" name="Picture 1" descr="A graph of a temperature&#10;&#10;Description automatically generated"/>
                    <pic:cNvPicPr/>
                  </pic:nvPicPr>
                  <pic:blipFill>
                    <a:blip r:embed="rId39"/>
                    <a:stretch>
                      <a:fillRect/>
                    </a:stretch>
                  </pic:blipFill>
                  <pic:spPr>
                    <a:xfrm>
                      <a:off x="0" y="0"/>
                      <a:ext cx="3200400" cy="2544445"/>
                    </a:xfrm>
                    <a:prstGeom prst="rect">
                      <a:avLst/>
                    </a:prstGeom>
                  </pic:spPr>
                </pic:pic>
              </a:graphicData>
            </a:graphic>
            <wp14:sizeRelH relativeFrom="page">
              <wp14:pctWidth>0</wp14:pctWidth>
            </wp14:sizeRelH>
            <wp14:sizeRelV relativeFrom="page">
              <wp14:pctHeight>0</wp14:pctHeight>
            </wp14:sizeRelV>
          </wp:anchor>
        </w:drawing>
      </w:r>
    </w:p>
    <w:p w14:paraId="3CEF2A28" w14:textId="3C284504" w:rsidR="00324F6B" w:rsidRDefault="00324F6B" w:rsidP="000B68A3">
      <w:pPr>
        <w:keepNext/>
        <w:jc w:val="both"/>
      </w:pPr>
    </w:p>
    <w:p w14:paraId="51E53211" w14:textId="0F6CF752" w:rsidR="00C07776" w:rsidRDefault="00324F6B" w:rsidP="000B68A3">
      <w:pPr>
        <w:pStyle w:val="Caption"/>
        <w:jc w:val="both"/>
      </w:pPr>
      <w:r>
        <w:t xml:space="preserve">Figure </w:t>
      </w:r>
      <w:r w:rsidR="004A396C">
        <w:t>11</w:t>
      </w:r>
      <w:r>
        <w:t>- Transition peaks for 15:0 and 17:0 lipids</w:t>
      </w:r>
    </w:p>
    <w:p w14:paraId="6742FAE1" w14:textId="19C84681" w:rsidR="00324F6B" w:rsidRDefault="004D27D4" w:rsidP="000B68A3">
      <w:pPr>
        <w:keepNext/>
        <w:jc w:val="both"/>
      </w:pPr>
      <w:r>
        <w:rPr>
          <w:noProof/>
        </w:rPr>
        <w:drawing>
          <wp:anchor distT="0" distB="0" distL="114300" distR="114300" simplePos="0" relativeHeight="251707392" behindDoc="1" locked="0" layoutInCell="1" allowOverlap="1" wp14:anchorId="24DBC825" wp14:editId="07B27F5F">
            <wp:simplePos x="0" y="0"/>
            <wp:positionH relativeFrom="column">
              <wp:posOffset>0</wp:posOffset>
            </wp:positionH>
            <wp:positionV relativeFrom="paragraph">
              <wp:posOffset>1361</wp:posOffset>
            </wp:positionV>
            <wp:extent cx="3511439" cy="2105891"/>
            <wp:effectExtent l="0" t="0" r="0" b="8890"/>
            <wp:wrapTight wrapText="bothSides">
              <wp:wrapPolygon edited="0">
                <wp:start x="0" y="0"/>
                <wp:lineTo x="0" y="21496"/>
                <wp:lineTo x="21448" y="21496"/>
                <wp:lineTo x="21448" y="0"/>
                <wp:lineTo x="0" y="0"/>
              </wp:wrapPolygon>
            </wp:wrapTight>
            <wp:docPr id="60589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1439" cy="2105891"/>
                    </a:xfrm>
                    <a:prstGeom prst="rect">
                      <a:avLst/>
                    </a:prstGeom>
                    <a:noFill/>
                  </pic:spPr>
                </pic:pic>
              </a:graphicData>
            </a:graphic>
            <wp14:sizeRelH relativeFrom="page">
              <wp14:pctWidth>0</wp14:pctWidth>
            </wp14:sizeRelH>
            <wp14:sizeRelV relativeFrom="page">
              <wp14:pctHeight>0</wp14:pctHeight>
            </wp14:sizeRelV>
          </wp:anchor>
        </w:drawing>
      </w:r>
    </w:p>
    <w:p w14:paraId="21C04C11" w14:textId="4BE994C5" w:rsidR="00324F6B" w:rsidRDefault="00324F6B" w:rsidP="000B68A3">
      <w:pPr>
        <w:pStyle w:val="Caption"/>
        <w:jc w:val="both"/>
      </w:pPr>
      <w:r>
        <w:t>Figure 1</w:t>
      </w:r>
      <w:r w:rsidR="004A396C">
        <w:t>2</w:t>
      </w:r>
      <w:r>
        <w:t>- Melting point for 15:0 and 17:0 lipids</w:t>
      </w:r>
    </w:p>
    <w:p w14:paraId="2F4B0CA2" w14:textId="77777777" w:rsidR="00524A9D" w:rsidRPr="00524A9D" w:rsidRDefault="00524A9D" w:rsidP="000B68A3">
      <w:pPr>
        <w:jc w:val="both"/>
      </w:pPr>
    </w:p>
    <w:p w14:paraId="5FFEBD61" w14:textId="496C31D9" w:rsidR="00324F6B" w:rsidRDefault="00324F6B" w:rsidP="000B68A3">
      <w:pPr>
        <w:pStyle w:val="ListParagraph"/>
        <w:numPr>
          <w:ilvl w:val="0"/>
          <w:numId w:val="21"/>
        </w:numPr>
        <w:jc w:val="both"/>
      </w:pPr>
      <w:r>
        <w:t xml:space="preserve">Conclusion </w:t>
      </w:r>
    </w:p>
    <w:p w14:paraId="3BA82B4D" w14:textId="773DCEB4" w:rsidR="00324F6B" w:rsidRDefault="00324F6B" w:rsidP="000B68A3">
      <w:pPr>
        <w:ind w:firstLine="360"/>
        <w:jc w:val="both"/>
        <w:rPr>
          <w:rFonts w:cs="Calibri"/>
        </w:rPr>
      </w:pPr>
      <w:r>
        <w:t>We made this experiment to study the adhesion and phase behavior of different lipids in Au surface</w:t>
      </w:r>
      <w:r w:rsidR="00B70D69">
        <w:t xml:space="preserve"> to understand</w:t>
      </w:r>
      <w:r>
        <w:t xml:space="preserve"> how the chain length influences the melting point of the lipid. The derivative </w:t>
      </w:r>
      <w:proofErr w:type="spellStart"/>
      <w:r w:rsidRPr="00324F6B">
        <w:t>d</w:t>
      </w:r>
      <w:r w:rsidRPr="00324F6B">
        <w:rPr>
          <w:rFonts w:ascii="Calibri" w:hAnsi="Calibri" w:cs="Calibri"/>
        </w:rPr>
        <w:t>Δ</w:t>
      </w:r>
      <w:r w:rsidRPr="00324F6B">
        <w:rPr>
          <w:rFonts w:cs="Calibri"/>
        </w:rPr>
        <w:t>f</w:t>
      </w:r>
      <w:proofErr w:type="spellEnd"/>
      <w:r w:rsidRPr="00324F6B">
        <w:rPr>
          <w:rFonts w:cs="Calibri"/>
        </w:rPr>
        <w:t>/dT show the temperature where the phase transition occurs</w:t>
      </w:r>
      <w:r w:rsidR="006D3059">
        <w:rPr>
          <w:rFonts w:cs="Calibri"/>
        </w:rPr>
        <w:t xml:space="preserve">, and it’s a clear indicative of how this temperature changes depending on the number of carbons in the lipid chain. </w:t>
      </w:r>
      <w:r w:rsidR="0052649A">
        <w:rPr>
          <w:rFonts w:cs="Calibri"/>
        </w:rPr>
        <w:t xml:space="preserve">This phenomenon is justified by the fact that </w:t>
      </w:r>
      <w:r w:rsidR="0052649A" w:rsidRPr="0052649A">
        <w:rPr>
          <w:rFonts w:cs="Calibri"/>
        </w:rPr>
        <w:t>longer lipid chains generally have stronger van der Waals forces between molecules.</w:t>
      </w:r>
      <w:r w:rsidR="0052649A">
        <w:rPr>
          <w:rFonts w:cs="Calibri"/>
        </w:rPr>
        <w:t xml:space="preserve"> </w:t>
      </w:r>
      <w:r w:rsidR="0052649A" w:rsidRPr="0052649A">
        <w:rPr>
          <w:rFonts w:cs="Calibri"/>
        </w:rPr>
        <w:t>As chain length increases, more energy is required to break these forces during the melting process</w:t>
      </w:r>
      <w:r w:rsidR="00B70D69">
        <w:rPr>
          <w:rFonts w:cs="Calibri"/>
        </w:rPr>
        <w:t xml:space="preserve">. </w:t>
      </w:r>
      <w:r w:rsidR="0052649A">
        <w:rPr>
          <w:rFonts w:cs="Calibri"/>
        </w:rPr>
        <w:t xml:space="preserve"> </w:t>
      </w:r>
      <w:r w:rsidR="00D05294">
        <w:rPr>
          <w:rFonts w:cs="Calibri"/>
        </w:rPr>
        <w:t>T</w:t>
      </w:r>
      <w:r w:rsidR="0052649A" w:rsidRPr="0052649A">
        <w:rPr>
          <w:rFonts w:cs="Calibri"/>
        </w:rPr>
        <w:t>he enthalpy change (</w:t>
      </w:r>
      <w:r w:rsidR="0052649A">
        <w:rPr>
          <w:rFonts w:ascii="Calibri" w:hAnsi="Calibri" w:cs="Calibri"/>
        </w:rPr>
        <w:t>Δ</w:t>
      </w:r>
      <w:r w:rsidR="0052649A" w:rsidRPr="0052649A">
        <w:rPr>
          <w:rFonts w:cs="Calibri"/>
        </w:rPr>
        <w:t xml:space="preserve">H) for melting longer-chain lipids is typically higher than for shorter-chain </w:t>
      </w:r>
      <w:r w:rsidR="00D05294" w:rsidRPr="0052649A">
        <w:rPr>
          <w:rFonts w:cs="Calibri"/>
        </w:rPr>
        <w:t>lipids</w:t>
      </w:r>
      <w:r w:rsidR="00D05294" w:rsidRPr="00D05294">
        <w:rPr>
          <w:rFonts w:cs="Calibri"/>
          <w:vertAlign w:val="superscript"/>
        </w:rPr>
        <w:t xml:space="preserve"> [8]</w:t>
      </w:r>
      <w:r w:rsidR="0052649A" w:rsidRPr="0052649A">
        <w:rPr>
          <w:rFonts w:cs="Calibri"/>
        </w:rPr>
        <w:t>.</w:t>
      </w:r>
      <w:r w:rsidR="0052649A">
        <w:rPr>
          <w:rFonts w:cs="Calibri"/>
        </w:rPr>
        <w:t xml:space="preserve"> The entropy (</w:t>
      </w:r>
      <w:r w:rsidR="0052649A">
        <w:rPr>
          <w:rFonts w:ascii="Calibri" w:hAnsi="Calibri" w:cs="Calibri"/>
        </w:rPr>
        <w:t>Δ</w:t>
      </w:r>
      <w:r w:rsidR="0052649A">
        <w:rPr>
          <w:rFonts w:cs="Calibri"/>
        </w:rPr>
        <w:t xml:space="preserve">S) is also higher for long chain </w:t>
      </w:r>
      <w:proofErr w:type="gramStart"/>
      <w:r w:rsidR="004A396C">
        <w:rPr>
          <w:rFonts w:cs="Calibri"/>
        </w:rPr>
        <w:t>lipids</w:t>
      </w:r>
      <w:r w:rsidR="00D05294">
        <w:rPr>
          <w:rFonts w:cs="Calibri"/>
        </w:rPr>
        <w:t>,</w:t>
      </w:r>
      <w:proofErr w:type="gramEnd"/>
      <w:r w:rsidR="0052649A">
        <w:rPr>
          <w:rFonts w:cs="Calibri"/>
        </w:rPr>
        <w:t xml:space="preserve"> however, the enthalpy</w:t>
      </w:r>
      <w:r w:rsidR="00134780">
        <w:rPr>
          <w:rFonts w:cs="Calibri"/>
        </w:rPr>
        <w:t xml:space="preserve"> changes</w:t>
      </w:r>
      <w:r w:rsidR="0052649A">
        <w:rPr>
          <w:rFonts w:cs="Calibri"/>
        </w:rPr>
        <w:t xml:space="preserve"> </w:t>
      </w:r>
      <w:r w:rsidR="00134780">
        <w:rPr>
          <w:rFonts w:cs="Calibri"/>
        </w:rPr>
        <w:t>are more</w:t>
      </w:r>
      <w:r w:rsidR="0052649A">
        <w:rPr>
          <w:rFonts w:cs="Calibri"/>
        </w:rPr>
        <w:t xml:space="preserve"> </w:t>
      </w:r>
      <w:r w:rsidR="00134780">
        <w:rPr>
          <w:rFonts w:cs="Calibri"/>
        </w:rPr>
        <w:t>significant</w:t>
      </w:r>
      <w:r w:rsidR="0052649A">
        <w:rPr>
          <w:rFonts w:cs="Calibri"/>
        </w:rPr>
        <w:t xml:space="preserve"> in the Gibbs free energy, </w:t>
      </w:r>
      <w:r w:rsidR="0052649A">
        <w:rPr>
          <w:rFonts w:ascii="Calibri" w:hAnsi="Calibri" w:cs="Calibri"/>
        </w:rPr>
        <w:t>Δ</w:t>
      </w:r>
      <w:r w:rsidR="0052649A">
        <w:rPr>
          <w:rFonts w:cs="Calibri"/>
        </w:rPr>
        <w:t>G=</w:t>
      </w:r>
      <w:r w:rsidR="0052649A" w:rsidRPr="0052649A">
        <w:rPr>
          <w:rFonts w:ascii="Calibri" w:hAnsi="Calibri" w:cs="Calibri"/>
        </w:rPr>
        <w:t xml:space="preserve"> </w:t>
      </w:r>
      <w:r w:rsidR="0052649A">
        <w:rPr>
          <w:rFonts w:ascii="Calibri" w:hAnsi="Calibri" w:cs="Calibri"/>
        </w:rPr>
        <w:t>Δ</w:t>
      </w:r>
      <w:r w:rsidR="0052649A">
        <w:rPr>
          <w:rFonts w:cs="Calibri"/>
        </w:rPr>
        <w:t>H-T</w:t>
      </w:r>
      <w:r w:rsidR="0052649A">
        <w:rPr>
          <w:rFonts w:ascii="Calibri" w:hAnsi="Calibri" w:cs="Calibri"/>
        </w:rPr>
        <w:t>Δ</w:t>
      </w:r>
      <w:r w:rsidR="0052649A">
        <w:rPr>
          <w:rFonts w:cs="Calibri"/>
        </w:rPr>
        <w:t>S</w:t>
      </w:r>
      <w:r w:rsidR="00134780">
        <w:rPr>
          <w:rFonts w:cs="Calibri"/>
        </w:rPr>
        <w:t>, which indicates that long-chain lipids have higher melting temperatures and short-chain lipids have low</w:t>
      </w:r>
      <w:r w:rsidR="00524A9D">
        <w:rPr>
          <w:rFonts w:cs="Calibri"/>
        </w:rPr>
        <w:t>er</w:t>
      </w:r>
      <w:r w:rsidR="00134780">
        <w:rPr>
          <w:rFonts w:cs="Calibri"/>
        </w:rPr>
        <w:t xml:space="preserve"> melting temperatures. </w:t>
      </w:r>
    </w:p>
    <w:p w14:paraId="2163041B" w14:textId="77777777" w:rsidR="00686E85" w:rsidRDefault="00686E85" w:rsidP="000B68A3">
      <w:pPr>
        <w:jc w:val="both"/>
        <w:rPr>
          <w:rFonts w:cs="Calibri"/>
        </w:rPr>
      </w:pPr>
    </w:p>
    <w:p w14:paraId="3D9776E2" w14:textId="77777777" w:rsidR="00686E85" w:rsidRDefault="00686E85" w:rsidP="000B68A3">
      <w:pPr>
        <w:jc w:val="both"/>
        <w:rPr>
          <w:rFonts w:cs="Calibri"/>
        </w:rPr>
      </w:pPr>
    </w:p>
    <w:p w14:paraId="238802C6" w14:textId="77777777" w:rsidR="00686E85" w:rsidRDefault="00686E85" w:rsidP="000B68A3">
      <w:pPr>
        <w:jc w:val="both"/>
        <w:rPr>
          <w:rFonts w:cs="Calibri"/>
        </w:rPr>
      </w:pPr>
    </w:p>
    <w:p w14:paraId="1595C624" w14:textId="77777777" w:rsidR="00686E85" w:rsidRDefault="00686E85" w:rsidP="000B68A3">
      <w:pPr>
        <w:jc w:val="both"/>
        <w:rPr>
          <w:rFonts w:cs="Calibri"/>
        </w:rPr>
      </w:pPr>
    </w:p>
    <w:p w14:paraId="5F4D8FCB" w14:textId="77777777" w:rsidR="00686E85" w:rsidRDefault="00686E85" w:rsidP="000B68A3">
      <w:pPr>
        <w:jc w:val="both"/>
        <w:rPr>
          <w:rFonts w:cs="Calibri"/>
        </w:rPr>
      </w:pPr>
    </w:p>
    <w:p w14:paraId="2E049EFE" w14:textId="77777777" w:rsidR="00686E85" w:rsidRDefault="00686E85" w:rsidP="000B68A3">
      <w:pPr>
        <w:jc w:val="both"/>
        <w:rPr>
          <w:rFonts w:cs="Calibri"/>
        </w:rPr>
      </w:pPr>
    </w:p>
    <w:p w14:paraId="3F61B5A3" w14:textId="29E86F56" w:rsidR="00686E85" w:rsidRDefault="00686E85" w:rsidP="000B68A3">
      <w:pPr>
        <w:jc w:val="both"/>
        <w:rPr>
          <w:rFonts w:cs="Calibri"/>
        </w:rPr>
      </w:pPr>
      <w:r>
        <w:rPr>
          <w:rFonts w:cs="Calibri"/>
        </w:rPr>
        <w:lastRenderedPageBreak/>
        <w:t>References</w:t>
      </w:r>
    </w:p>
    <w:p w14:paraId="4CB8AA94" w14:textId="77777777" w:rsidR="00686E85" w:rsidRDefault="00686E85" w:rsidP="000B68A3">
      <w:pPr>
        <w:pStyle w:val="Default"/>
        <w:jc w:val="both"/>
      </w:pPr>
    </w:p>
    <w:p w14:paraId="179A0BAD" w14:textId="149F37F6" w:rsidR="007C092B" w:rsidRDefault="00686E85" w:rsidP="000B68A3">
      <w:pPr>
        <w:pStyle w:val="ListParagraph"/>
        <w:numPr>
          <w:ilvl w:val="0"/>
          <w:numId w:val="22"/>
        </w:numPr>
        <w:spacing w:line="360" w:lineRule="auto"/>
        <w:jc w:val="both"/>
      </w:pPr>
      <w:r w:rsidRPr="00686E85">
        <w:t xml:space="preserve">L. Redondo-Morata, P. Losada-Pérez &amp; M. I. Giannotti- Lipid bilayers: phase behavior and 1 </w:t>
      </w:r>
      <w:proofErr w:type="spellStart"/>
      <w:r w:rsidRPr="00686E85">
        <w:t>nanomechanics</w:t>
      </w:r>
      <w:proofErr w:type="spellEnd"/>
    </w:p>
    <w:p w14:paraId="6B2CFA01" w14:textId="77777777" w:rsidR="00686E85" w:rsidRDefault="00686E85" w:rsidP="000B68A3">
      <w:pPr>
        <w:pStyle w:val="ListParagraph"/>
        <w:numPr>
          <w:ilvl w:val="0"/>
          <w:numId w:val="22"/>
        </w:numPr>
        <w:spacing w:line="360" w:lineRule="auto"/>
        <w:jc w:val="both"/>
      </w:pPr>
      <w:r w:rsidRPr="00686E85">
        <w:t>Laure Bar, Martín Eduardo Villanueva, Claudio Martín, Andrea Valencia Ramirez</w:t>
      </w:r>
      <w:r>
        <w:t>,</w:t>
      </w:r>
      <w:r w:rsidRPr="00686E85">
        <w:t xml:space="preserve"> Jonathan Goole, Frank Uwe Renner, Patricia Losada-</w:t>
      </w:r>
      <w:proofErr w:type="spellStart"/>
      <w:r w:rsidRPr="00686E85">
        <w:t>P´erez</w:t>
      </w:r>
      <w:proofErr w:type="spellEnd"/>
      <w:r>
        <w:t xml:space="preserve"> - Stability of supported hybrid lipid bilayers on chemically and </w:t>
      </w:r>
      <w:proofErr w:type="gramStart"/>
      <w:r>
        <w:t>topographically-modified</w:t>
      </w:r>
      <w:proofErr w:type="gramEnd"/>
      <w:r>
        <w:t xml:space="preserve"> surfaces</w:t>
      </w:r>
    </w:p>
    <w:p w14:paraId="25D33D85" w14:textId="5C5605E5" w:rsidR="00686E85" w:rsidRDefault="00686E85" w:rsidP="000B68A3">
      <w:pPr>
        <w:pStyle w:val="ListParagraph"/>
        <w:numPr>
          <w:ilvl w:val="0"/>
          <w:numId w:val="22"/>
        </w:numPr>
        <w:spacing w:line="360" w:lineRule="auto"/>
        <w:jc w:val="both"/>
      </w:pPr>
      <w:r w:rsidRPr="00686E85">
        <w:t xml:space="preserve">T. N. </w:t>
      </w:r>
      <w:proofErr w:type="spellStart"/>
      <w:r w:rsidRPr="00686E85">
        <w:t>Murugova</w:t>
      </w:r>
      <w:proofErr w:type="spellEnd"/>
      <w:r w:rsidRPr="00686E85">
        <w:t xml:space="preserve"> and P. </w:t>
      </w:r>
      <w:proofErr w:type="spellStart"/>
      <w:r w:rsidRPr="00686E85">
        <w:t>Balgavy</w:t>
      </w:r>
      <w:proofErr w:type="spellEnd"/>
      <w:r>
        <w:t xml:space="preserve"> - Molecular volumes of DOPC and DOPS in mixed bilayers of multilamellar vesicles</w:t>
      </w:r>
    </w:p>
    <w:p w14:paraId="42C32C2F" w14:textId="71030FB7" w:rsidR="00686E85" w:rsidRDefault="00686E85" w:rsidP="000B68A3">
      <w:pPr>
        <w:pStyle w:val="ListParagraph"/>
        <w:numPr>
          <w:ilvl w:val="0"/>
          <w:numId w:val="22"/>
        </w:numPr>
        <w:spacing w:line="360" w:lineRule="auto"/>
        <w:jc w:val="both"/>
      </w:pPr>
      <w:r w:rsidRPr="00686E85">
        <w:t>Shova Neupane, Yana De Smet 1, Frank U. Renner and Patricia Losada-Pérez</w:t>
      </w:r>
      <w:r>
        <w:t xml:space="preserve"> - Quartz Crystal Microbalance </w:t>
      </w:r>
      <w:proofErr w:type="gramStart"/>
      <w:r>
        <w:t>With</w:t>
      </w:r>
      <w:proofErr w:type="gramEnd"/>
      <w:r>
        <w:t xml:space="preserve"> Dissipation Monitoring: A Versatile Tool to Monitor Phase Transitions in Biomimetic Membranes</w:t>
      </w:r>
    </w:p>
    <w:p w14:paraId="2398658C" w14:textId="663DBB43" w:rsidR="007C092B" w:rsidRDefault="007C092B" w:rsidP="000B68A3">
      <w:pPr>
        <w:pStyle w:val="ListParagraph"/>
        <w:numPr>
          <w:ilvl w:val="0"/>
          <w:numId w:val="22"/>
        </w:numPr>
        <w:spacing w:line="360" w:lineRule="auto"/>
        <w:jc w:val="both"/>
      </w:pPr>
      <w:r>
        <w:t xml:space="preserve">Derick </w:t>
      </w:r>
      <w:proofErr w:type="spellStart"/>
      <w:r>
        <w:t>Yongabi</w:t>
      </w:r>
      <w:proofErr w:type="spellEnd"/>
      <w:r>
        <w:t xml:space="preserve">, Mehran Khorshid, Alessia Gennaro, Stijn </w:t>
      </w:r>
      <w:proofErr w:type="spellStart"/>
      <w:r>
        <w:t>Jooken</w:t>
      </w:r>
      <w:proofErr w:type="spellEnd"/>
      <w:r>
        <w:t xml:space="preserve">, Sam Duwé, Olivier </w:t>
      </w:r>
      <w:proofErr w:type="spellStart"/>
      <w:r>
        <w:t>Deschaume</w:t>
      </w:r>
      <w:proofErr w:type="spellEnd"/>
      <w:r>
        <w:t xml:space="preserve">, Patricia </w:t>
      </w:r>
      <w:proofErr w:type="spellStart"/>
      <w:r>
        <w:t>Losada-Pérez</w:t>
      </w:r>
      <w:proofErr w:type="spellEnd"/>
      <w:r>
        <w:t xml:space="preserve">, Peter Dedecker, Carmen </w:t>
      </w:r>
      <w:proofErr w:type="spellStart"/>
      <w:r>
        <w:t>Bartic</w:t>
      </w:r>
      <w:proofErr w:type="spellEnd"/>
      <w:r>
        <w:t xml:space="preserve">, Michael </w:t>
      </w:r>
      <w:proofErr w:type="spellStart"/>
      <w:r>
        <w:t>Wu</w:t>
      </w:r>
      <w:r w:rsidRPr="007C092B">
        <w:rPr>
          <w:rFonts w:ascii="Arial" w:hAnsi="Arial" w:cs="Arial"/>
        </w:rPr>
        <w:t>̈</w:t>
      </w:r>
      <w:r>
        <w:t>bbenhorst</w:t>
      </w:r>
      <w:proofErr w:type="spellEnd"/>
      <w:r>
        <w:t>, and Patrick Wagner, QCM</w:t>
      </w:r>
      <w:r>
        <w:rPr>
          <w:rFonts w:ascii="Cambria Math" w:hAnsi="Cambria Math" w:cs="Cambria Math"/>
        </w:rPr>
        <w:t>‑</w:t>
      </w:r>
      <w:r>
        <w:t>D Study of Time-Resolved Cell Adhesion and Detachment: Effect of Surface Free Energy on Eukaryotes and Prokaryotes</w:t>
      </w:r>
    </w:p>
    <w:p w14:paraId="39725E7A" w14:textId="5673A16A" w:rsidR="007C092B" w:rsidRDefault="007C092B" w:rsidP="000B68A3">
      <w:pPr>
        <w:pStyle w:val="ListParagraph"/>
        <w:numPr>
          <w:ilvl w:val="0"/>
          <w:numId w:val="22"/>
        </w:numPr>
        <w:spacing w:line="360" w:lineRule="auto"/>
        <w:jc w:val="both"/>
      </w:pPr>
      <w:r>
        <w:t>JOHN R. VIG: IEEE TRANSACTIONS ON PARTS, HYBRIDS, AND PACKAGING, VOL. PHP-12, NO. 4, DECEMBER 1976</w:t>
      </w:r>
    </w:p>
    <w:p w14:paraId="207ACEE1" w14:textId="44603816" w:rsidR="007C092B" w:rsidRDefault="007C092B" w:rsidP="000B68A3">
      <w:pPr>
        <w:pStyle w:val="ListParagraph"/>
        <w:numPr>
          <w:ilvl w:val="0"/>
          <w:numId w:val="22"/>
        </w:numPr>
        <w:spacing w:line="360" w:lineRule="auto"/>
        <w:jc w:val="both"/>
      </w:pPr>
      <w:r w:rsidRPr="007C092B">
        <w:t xml:space="preserve">N. Bibissidis, K. </w:t>
      </w:r>
      <w:proofErr w:type="spellStart"/>
      <w:r w:rsidRPr="007C092B">
        <w:t>Betlem</w:t>
      </w:r>
      <w:proofErr w:type="spellEnd"/>
      <w:r w:rsidRPr="007C092B">
        <w:t xml:space="preserve">, G. </w:t>
      </w:r>
      <w:proofErr w:type="spellStart"/>
      <w:r w:rsidRPr="007C092B">
        <w:t>Cordoyiannis</w:t>
      </w:r>
      <w:proofErr w:type="spellEnd"/>
      <w:r w:rsidRPr="007C092B">
        <w:t xml:space="preserve">, F. </w:t>
      </w:r>
      <w:proofErr w:type="spellStart"/>
      <w:r w:rsidRPr="007C092B">
        <w:t>Prista</w:t>
      </w:r>
      <w:proofErr w:type="spellEnd"/>
      <w:r w:rsidRPr="007C092B">
        <w:t xml:space="preserve">-von Bonhorst, J. Goole, J. Raval, M. Daniel, W. </w:t>
      </w:r>
      <w:proofErr w:type="spellStart"/>
      <w:r w:rsidRPr="007C092B">
        <w:t>Góźdź</w:t>
      </w:r>
      <w:proofErr w:type="spellEnd"/>
      <w:r w:rsidRPr="007C092B">
        <w:t xml:space="preserve">, A. </w:t>
      </w:r>
      <w:proofErr w:type="spellStart"/>
      <w:r w:rsidRPr="007C092B">
        <w:t>Iglič</w:t>
      </w:r>
      <w:proofErr w:type="spellEnd"/>
      <w:r w:rsidRPr="007C092B">
        <w:t>, P. Losada-Pérez</w:t>
      </w:r>
      <w:r>
        <w:t xml:space="preserve">, </w:t>
      </w:r>
      <w:r w:rsidRPr="007C092B">
        <w:t xml:space="preserve">Correlation between adhesion strength and phase </w:t>
      </w:r>
      <w:proofErr w:type="spellStart"/>
      <w:r w:rsidRPr="007C092B">
        <w:t>behaviour</w:t>
      </w:r>
      <w:proofErr w:type="spellEnd"/>
      <w:r w:rsidRPr="007C092B">
        <w:t xml:space="preserve"> in solid-supported lipid membranes</w:t>
      </w:r>
      <w:r>
        <w:t xml:space="preserve">. </w:t>
      </w:r>
    </w:p>
    <w:p w14:paraId="64B8938D" w14:textId="77777777" w:rsidR="006A280D" w:rsidRDefault="006A280D" w:rsidP="006A280D">
      <w:pPr>
        <w:pStyle w:val="ListParagraph"/>
        <w:spacing w:line="360" w:lineRule="auto"/>
      </w:pPr>
    </w:p>
    <w:p w14:paraId="0A0D1B1D" w14:textId="77777777" w:rsidR="006A280D" w:rsidRDefault="006A280D" w:rsidP="006A280D">
      <w:pPr>
        <w:pStyle w:val="ListParagraph"/>
        <w:spacing w:line="360" w:lineRule="auto"/>
      </w:pPr>
    </w:p>
    <w:p w14:paraId="409661AA" w14:textId="37D4406E" w:rsidR="00D05294" w:rsidRPr="007C092B" w:rsidRDefault="00D05294" w:rsidP="007C092B">
      <w:pPr>
        <w:pStyle w:val="ListParagraph"/>
        <w:numPr>
          <w:ilvl w:val="0"/>
          <w:numId w:val="22"/>
        </w:numPr>
        <w:spacing w:line="360" w:lineRule="auto"/>
      </w:pPr>
      <w:r>
        <w:t xml:space="preserve">Thomas Heimburg, Thermal Biophysics of Membranes. </w:t>
      </w:r>
    </w:p>
    <w:sectPr w:rsidR="00D05294" w:rsidRPr="007C092B" w:rsidSect="00BB56E6">
      <w:footerReference w:type="first" r:id="rId41"/>
      <w:type w:val="continuous"/>
      <w:pgSz w:w="12240" w:h="15840"/>
      <w:pgMar w:top="720" w:right="720" w:bottom="720" w:left="72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5DE2B" w14:textId="77777777" w:rsidR="00BB56E6" w:rsidRDefault="00BB56E6">
      <w:pPr>
        <w:spacing w:before="0" w:after="0" w:line="240" w:lineRule="auto"/>
      </w:pPr>
      <w:r>
        <w:separator/>
      </w:r>
    </w:p>
  </w:endnote>
  <w:endnote w:type="continuationSeparator" w:id="0">
    <w:p w14:paraId="7EA3E3ED" w14:textId="77777777" w:rsidR="00BB56E6" w:rsidRDefault="00BB56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423178"/>
      <w:docPartObj>
        <w:docPartGallery w:val="Page Numbers (Bottom of Page)"/>
        <w:docPartUnique/>
      </w:docPartObj>
    </w:sdtPr>
    <w:sdtEndPr>
      <w:rPr>
        <w:noProof/>
      </w:rPr>
    </w:sdtEndPr>
    <w:sdtContent>
      <w:p w14:paraId="68704157" w14:textId="55F4E0A4" w:rsidR="00661561" w:rsidRDefault="00661561">
        <w:pPr>
          <w:pStyle w:val="Footer"/>
        </w:pPr>
        <w:r>
          <w:fldChar w:fldCharType="begin"/>
        </w:r>
        <w:r>
          <w:instrText xml:space="preserve"> PAGE   \* MERGEFORMAT </w:instrText>
        </w:r>
        <w:r>
          <w:fldChar w:fldCharType="separate"/>
        </w:r>
        <w:r>
          <w:rPr>
            <w:noProof/>
          </w:rPr>
          <w:t>2</w:t>
        </w:r>
        <w:r>
          <w:rPr>
            <w:noProof/>
          </w:rPr>
          <w:fldChar w:fldCharType="end"/>
        </w:r>
      </w:p>
    </w:sdtContent>
  </w:sdt>
  <w:p w14:paraId="77D81D48" w14:textId="77777777" w:rsidR="00661561" w:rsidRDefault="006615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298287"/>
      <w:docPartObj>
        <w:docPartGallery w:val="Page Numbers (Bottom of Page)"/>
        <w:docPartUnique/>
      </w:docPartObj>
    </w:sdtPr>
    <w:sdtEndPr>
      <w:rPr>
        <w:noProof/>
      </w:rPr>
    </w:sdtEndPr>
    <w:sdtContent>
      <w:p w14:paraId="6AD9EECB" w14:textId="37F3EE1D" w:rsidR="00661561" w:rsidRDefault="00661561">
        <w:pPr>
          <w:pStyle w:val="Footer"/>
        </w:pPr>
        <w:r>
          <w:fldChar w:fldCharType="begin"/>
        </w:r>
        <w:r>
          <w:instrText xml:space="preserve"> PAGE   \* MERGEFORMAT </w:instrText>
        </w:r>
        <w:r>
          <w:fldChar w:fldCharType="separate"/>
        </w:r>
        <w:r>
          <w:rPr>
            <w:noProof/>
          </w:rPr>
          <w:t>2</w:t>
        </w:r>
        <w:r>
          <w:rPr>
            <w:noProof/>
          </w:rPr>
          <w:fldChar w:fldCharType="end"/>
        </w:r>
      </w:p>
    </w:sdtContent>
  </w:sdt>
  <w:p w14:paraId="5653436A" w14:textId="727886A7" w:rsidR="00661561" w:rsidRDefault="00661561" w:rsidP="0066156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005284"/>
      <w:docPartObj>
        <w:docPartGallery w:val="Page Numbers (Bottom of Page)"/>
        <w:docPartUnique/>
      </w:docPartObj>
    </w:sdtPr>
    <w:sdtEndPr>
      <w:rPr>
        <w:noProof/>
      </w:rPr>
    </w:sdtEndPr>
    <w:sdtContent>
      <w:p w14:paraId="60971CE8" w14:textId="717D3A69" w:rsidR="00661561" w:rsidRDefault="00661561">
        <w:pPr>
          <w:pStyle w:val="Footer"/>
        </w:pPr>
        <w:r>
          <w:fldChar w:fldCharType="begin"/>
        </w:r>
        <w:r>
          <w:instrText xml:space="preserve"> PAGE   \* MERGEFORMAT </w:instrText>
        </w:r>
        <w:r>
          <w:fldChar w:fldCharType="separate"/>
        </w:r>
        <w:r>
          <w:rPr>
            <w:noProof/>
          </w:rPr>
          <w:t>2</w:t>
        </w:r>
        <w:r>
          <w:rPr>
            <w:noProof/>
          </w:rPr>
          <w:fldChar w:fldCharType="end"/>
        </w:r>
      </w:p>
    </w:sdtContent>
  </w:sdt>
  <w:p w14:paraId="5A3D950F" w14:textId="45F03544" w:rsidR="00661561" w:rsidRDefault="00661561" w:rsidP="00661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124C5" w14:textId="77777777" w:rsidR="00BB56E6" w:rsidRDefault="00BB56E6">
      <w:pPr>
        <w:spacing w:before="0" w:after="0" w:line="240" w:lineRule="auto"/>
      </w:pPr>
      <w:r>
        <w:separator/>
      </w:r>
    </w:p>
  </w:footnote>
  <w:footnote w:type="continuationSeparator" w:id="0">
    <w:p w14:paraId="54F8FB97" w14:textId="77777777" w:rsidR="00BB56E6" w:rsidRDefault="00BB56E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9A418" w14:textId="65488675" w:rsidR="00661561" w:rsidRDefault="00661561" w:rsidP="00661561">
    <w:pPr>
      <w:pStyle w:val="Header"/>
      <w:jc w:val="center"/>
    </w:pPr>
  </w:p>
  <w:p w14:paraId="6412619B" w14:textId="77777777" w:rsidR="00661561" w:rsidRDefault="006615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24FC1"/>
    <w:multiLevelType w:val="multilevel"/>
    <w:tmpl w:val="1C8A4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D304CFF"/>
    <w:multiLevelType w:val="hybridMultilevel"/>
    <w:tmpl w:val="55344820"/>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1B6DFF"/>
    <w:multiLevelType w:val="hybridMultilevel"/>
    <w:tmpl w:val="EA787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8099E"/>
    <w:multiLevelType w:val="hybridMultilevel"/>
    <w:tmpl w:val="E7241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531FBE"/>
    <w:multiLevelType w:val="hybridMultilevel"/>
    <w:tmpl w:val="78248556"/>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21091560">
    <w:abstractNumId w:val="9"/>
  </w:num>
  <w:num w:numId="2" w16cid:durableId="1454792140">
    <w:abstractNumId w:val="9"/>
  </w:num>
  <w:num w:numId="3" w16cid:durableId="1272474281">
    <w:abstractNumId w:val="8"/>
  </w:num>
  <w:num w:numId="4" w16cid:durableId="1896310045">
    <w:abstractNumId w:val="8"/>
  </w:num>
  <w:num w:numId="5" w16cid:durableId="1782800902">
    <w:abstractNumId w:val="9"/>
  </w:num>
  <w:num w:numId="6" w16cid:durableId="132526421">
    <w:abstractNumId w:val="8"/>
  </w:num>
  <w:num w:numId="7" w16cid:durableId="586621328">
    <w:abstractNumId w:val="12"/>
  </w:num>
  <w:num w:numId="8" w16cid:durableId="892496727">
    <w:abstractNumId w:val="10"/>
  </w:num>
  <w:num w:numId="9" w16cid:durableId="101609319">
    <w:abstractNumId w:val="14"/>
  </w:num>
  <w:num w:numId="10" w16cid:durableId="729157751">
    <w:abstractNumId w:val="13"/>
  </w:num>
  <w:num w:numId="11" w16cid:durableId="1091585182">
    <w:abstractNumId w:val="20"/>
  </w:num>
  <w:num w:numId="12" w16cid:durableId="983392410">
    <w:abstractNumId w:val="19"/>
  </w:num>
  <w:num w:numId="13" w16cid:durableId="243687821">
    <w:abstractNumId w:val="7"/>
  </w:num>
  <w:num w:numId="14" w16cid:durableId="24261383">
    <w:abstractNumId w:val="6"/>
  </w:num>
  <w:num w:numId="15" w16cid:durableId="1272473023">
    <w:abstractNumId w:val="5"/>
  </w:num>
  <w:num w:numId="16" w16cid:durableId="1040016767">
    <w:abstractNumId w:val="4"/>
  </w:num>
  <w:num w:numId="17" w16cid:durableId="1794667041">
    <w:abstractNumId w:val="3"/>
  </w:num>
  <w:num w:numId="18" w16cid:durableId="1798184187">
    <w:abstractNumId w:val="2"/>
  </w:num>
  <w:num w:numId="19" w16cid:durableId="2080591391">
    <w:abstractNumId w:val="1"/>
  </w:num>
  <w:num w:numId="20" w16cid:durableId="574357586">
    <w:abstractNumId w:val="0"/>
  </w:num>
  <w:num w:numId="21" w16cid:durableId="1457680783">
    <w:abstractNumId w:val="11"/>
  </w:num>
  <w:num w:numId="22" w16cid:durableId="58095720">
    <w:abstractNumId w:val="16"/>
  </w:num>
  <w:num w:numId="23" w16cid:durableId="371462324">
    <w:abstractNumId w:val="17"/>
  </w:num>
  <w:num w:numId="24" w16cid:durableId="107892235">
    <w:abstractNumId w:val="18"/>
  </w:num>
  <w:num w:numId="25" w16cid:durableId="4978144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6C3"/>
    <w:rsid w:val="00016D92"/>
    <w:rsid w:val="00047890"/>
    <w:rsid w:val="00047EAE"/>
    <w:rsid w:val="00064E48"/>
    <w:rsid w:val="000748AA"/>
    <w:rsid w:val="000B68A3"/>
    <w:rsid w:val="000F0D26"/>
    <w:rsid w:val="00101A18"/>
    <w:rsid w:val="00102A63"/>
    <w:rsid w:val="00134780"/>
    <w:rsid w:val="00142474"/>
    <w:rsid w:val="001638F6"/>
    <w:rsid w:val="001954CE"/>
    <w:rsid w:val="001A2000"/>
    <w:rsid w:val="001F2C81"/>
    <w:rsid w:val="00206B7B"/>
    <w:rsid w:val="00246794"/>
    <w:rsid w:val="00284E1A"/>
    <w:rsid w:val="00294702"/>
    <w:rsid w:val="002B45C8"/>
    <w:rsid w:val="002B5B5F"/>
    <w:rsid w:val="002C3095"/>
    <w:rsid w:val="003209D6"/>
    <w:rsid w:val="00324F6B"/>
    <w:rsid w:val="00334A73"/>
    <w:rsid w:val="003422FF"/>
    <w:rsid w:val="00346A63"/>
    <w:rsid w:val="003C67F4"/>
    <w:rsid w:val="003D1A4D"/>
    <w:rsid w:val="003F5990"/>
    <w:rsid w:val="00402A3F"/>
    <w:rsid w:val="00416718"/>
    <w:rsid w:val="00420990"/>
    <w:rsid w:val="00465E16"/>
    <w:rsid w:val="004815C6"/>
    <w:rsid w:val="004822D8"/>
    <w:rsid w:val="004952C4"/>
    <w:rsid w:val="004A396C"/>
    <w:rsid w:val="004D27D4"/>
    <w:rsid w:val="004F0141"/>
    <w:rsid w:val="004F26D7"/>
    <w:rsid w:val="005019BD"/>
    <w:rsid w:val="00524A9D"/>
    <w:rsid w:val="0052649A"/>
    <w:rsid w:val="00552758"/>
    <w:rsid w:val="00563228"/>
    <w:rsid w:val="005A1C5A"/>
    <w:rsid w:val="005A77F4"/>
    <w:rsid w:val="005C346C"/>
    <w:rsid w:val="00602D73"/>
    <w:rsid w:val="0061468D"/>
    <w:rsid w:val="00643061"/>
    <w:rsid w:val="00651B6D"/>
    <w:rsid w:val="00651DB3"/>
    <w:rsid w:val="00661561"/>
    <w:rsid w:val="00684A98"/>
    <w:rsid w:val="00685117"/>
    <w:rsid w:val="00686E85"/>
    <w:rsid w:val="00690EFD"/>
    <w:rsid w:val="006A280D"/>
    <w:rsid w:val="006A7E8A"/>
    <w:rsid w:val="006C09F1"/>
    <w:rsid w:val="006C58A5"/>
    <w:rsid w:val="006C7BF2"/>
    <w:rsid w:val="006D3059"/>
    <w:rsid w:val="006E5369"/>
    <w:rsid w:val="007021DE"/>
    <w:rsid w:val="00731CAE"/>
    <w:rsid w:val="00732607"/>
    <w:rsid w:val="0074501E"/>
    <w:rsid w:val="00780836"/>
    <w:rsid w:val="00781288"/>
    <w:rsid w:val="00790358"/>
    <w:rsid w:val="007B0D15"/>
    <w:rsid w:val="007C092B"/>
    <w:rsid w:val="007C5ECB"/>
    <w:rsid w:val="007D5E26"/>
    <w:rsid w:val="00800E57"/>
    <w:rsid w:val="00817B18"/>
    <w:rsid w:val="00844483"/>
    <w:rsid w:val="00862A7D"/>
    <w:rsid w:val="008716C3"/>
    <w:rsid w:val="008759E1"/>
    <w:rsid w:val="00894573"/>
    <w:rsid w:val="008B1D09"/>
    <w:rsid w:val="008F27F2"/>
    <w:rsid w:val="00916662"/>
    <w:rsid w:val="00932776"/>
    <w:rsid w:val="00934F1C"/>
    <w:rsid w:val="009A1E44"/>
    <w:rsid w:val="009B6A3C"/>
    <w:rsid w:val="009C624F"/>
    <w:rsid w:val="009D2231"/>
    <w:rsid w:val="00A1050B"/>
    <w:rsid w:val="00A122DB"/>
    <w:rsid w:val="00A16604"/>
    <w:rsid w:val="00A22331"/>
    <w:rsid w:val="00A43BB7"/>
    <w:rsid w:val="00A7642C"/>
    <w:rsid w:val="00AA0439"/>
    <w:rsid w:val="00AD165F"/>
    <w:rsid w:val="00AD4EC9"/>
    <w:rsid w:val="00AE72B0"/>
    <w:rsid w:val="00AF024C"/>
    <w:rsid w:val="00AF2E4E"/>
    <w:rsid w:val="00B47B7A"/>
    <w:rsid w:val="00B646B8"/>
    <w:rsid w:val="00B70D69"/>
    <w:rsid w:val="00BB56E6"/>
    <w:rsid w:val="00C07776"/>
    <w:rsid w:val="00C30A4F"/>
    <w:rsid w:val="00C40152"/>
    <w:rsid w:val="00C80BD4"/>
    <w:rsid w:val="00CF2B5E"/>
    <w:rsid w:val="00CF3A42"/>
    <w:rsid w:val="00D00F5E"/>
    <w:rsid w:val="00D05294"/>
    <w:rsid w:val="00D36A58"/>
    <w:rsid w:val="00D5413C"/>
    <w:rsid w:val="00DA49BC"/>
    <w:rsid w:val="00DC07A3"/>
    <w:rsid w:val="00DD014C"/>
    <w:rsid w:val="00DE204A"/>
    <w:rsid w:val="00E11B8A"/>
    <w:rsid w:val="00E44F67"/>
    <w:rsid w:val="00E47672"/>
    <w:rsid w:val="00E6341C"/>
    <w:rsid w:val="00E67DB7"/>
    <w:rsid w:val="00E84742"/>
    <w:rsid w:val="00E908C8"/>
    <w:rsid w:val="00EB55F3"/>
    <w:rsid w:val="00EB5F5C"/>
    <w:rsid w:val="00EF19AE"/>
    <w:rsid w:val="00EF5DB2"/>
    <w:rsid w:val="00F56615"/>
    <w:rsid w:val="00F64D48"/>
    <w:rsid w:val="00F677F9"/>
    <w:rsid w:val="00F837CC"/>
    <w:rsid w:val="00F843A8"/>
    <w:rsid w:val="00FB35CB"/>
    <w:rsid w:val="00FD1504"/>
    <w:rsid w:val="00FD37AE"/>
    <w:rsid w:val="00FE1397"/>
    <w:rsid w:val="00FE4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4034D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Heading1">
    <w:name w:val="heading 1"/>
    <w:basedOn w:val="Normal"/>
    <w:next w:val="Normal"/>
    <w:link w:val="Heading1Ch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4"/>
    <w:rsid w:val="00101A18"/>
    <w:rPr>
      <w:rFonts w:ascii="Gill Sans MT" w:eastAsiaTheme="majorEastAsia" w:hAnsi="Gill Sans MT" w:cs="Times New Roman (Headings CS)"/>
      <w:b/>
      <w:caps/>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5"/>
      </w:numPr>
    </w:pPr>
  </w:style>
  <w:style w:type="paragraph" w:styleId="ListNumber">
    <w:name w:val="List Number"/>
    <w:basedOn w:val="Normal"/>
    <w:uiPriority w:val="5"/>
    <w:unhideWhenUsed/>
    <w:pPr>
      <w:numPr>
        <w:numId w:val="6"/>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ubtitleChar">
    <w:name w:val="Subtitle Char"/>
    <w:basedOn w:val="DefaultParagraphFont"/>
    <w:link w:val="Subtitl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1A2000"/>
    <w:pPr>
      <w:spacing w:before="0" w:after="0" w:line="240" w:lineRule="auto"/>
    </w:pPr>
  </w:style>
  <w:style w:type="character" w:customStyle="1" w:styleId="HeaderChar">
    <w:name w:val="Header Char"/>
    <w:basedOn w:val="DefaultParagraphFont"/>
    <w:link w:val="Header"/>
    <w:uiPriority w:val="99"/>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paragraph" w:styleId="ListParagraph">
    <w:name w:val="List Paragraph"/>
    <w:basedOn w:val="Normal"/>
    <w:uiPriority w:val="34"/>
    <w:semiHidden/>
    <w:qFormat/>
    <w:rsid w:val="009C624F"/>
    <w:pPr>
      <w:ind w:left="720"/>
      <w:contextualSpacing/>
    </w:pPr>
  </w:style>
  <w:style w:type="paragraph" w:customStyle="1" w:styleId="Default">
    <w:name w:val="Default"/>
    <w:rsid w:val="00686E85"/>
    <w:pPr>
      <w:autoSpaceDE w:val="0"/>
      <w:autoSpaceDN w:val="0"/>
      <w:adjustRightInd w:val="0"/>
      <w:spacing w:before="0"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74201239">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98634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chart" Target="charts/chart2.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chart" Target="charts/chart3.xm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rfe\AppData\Roaming\Microsoft\Templates\Student%20report%20with%20cover.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prfe\OneDrive\Ambiente%20de%20Trabalho\ERASMUS%20UNITS\Physics%20of%20interfaces\Report\P17%20dens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prfe\OneDrive\Ambiente%20de%20Trabalho\ERASMUS%20UNITS\Physics%20of%20interfaces\Report\P17%20densit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prfe\OneDrive\Ambiente%20de%20Trabalho\ERASMUS%20UNITS\Physics%20of%20interfaces\Report\P17%20densit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Sheet2!$E$16</c:f>
              <c:strCache>
                <c:ptCount val="1"/>
                <c:pt idx="0">
                  <c:v>γ polar sv (mN/m)</c:v>
                </c:pt>
              </c:strCache>
            </c:strRef>
          </c:tx>
          <c:spPr>
            <a:solidFill>
              <a:schemeClr val="accent1"/>
            </a:solidFill>
            <a:ln>
              <a:noFill/>
            </a:ln>
            <a:effectLst/>
          </c:spPr>
          <c:invertIfNegative val="0"/>
          <c:val>
            <c:numRef>
              <c:f>Sheet2!$E$17</c:f>
              <c:numCache>
                <c:formatCode>General</c:formatCode>
                <c:ptCount val="1"/>
                <c:pt idx="0">
                  <c:v>12.59</c:v>
                </c:pt>
              </c:numCache>
            </c:numRef>
          </c:val>
          <c:extLst>
            <c:ext xmlns:c16="http://schemas.microsoft.com/office/drawing/2014/chart" uri="{C3380CC4-5D6E-409C-BE32-E72D297353CC}">
              <c16:uniqueId val="{00000000-B126-47C3-BED3-C0C262CE6730}"/>
            </c:ext>
          </c:extLst>
        </c:ser>
        <c:ser>
          <c:idx val="1"/>
          <c:order val="1"/>
          <c:tx>
            <c:strRef>
              <c:f>Sheet2!$F$16</c:f>
              <c:strCache>
                <c:ptCount val="1"/>
                <c:pt idx="0">
                  <c:v>γ dispersive sv (mN/m)</c:v>
                </c:pt>
              </c:strCache>
            </c:strRef>
          </c:tx>
          <c:spPr>
            <a:solidFill>
              <a:schemeClr val="accent2"/>
            </a:solidFill>
            <a:ln>
              <a:noFill/>
            </a:ln>
            <a:effectLst/>
          </c:spPr>
          <c:invertIfNegative val="0"/>
          <c:val>
            <c:numRef>
              <c:f>Sheet2!$F$17</c:f>
              <c:numCache>
                <c:formatCode>General</c:formatCode>
                <c:ptCount val="1"/>
                <c:pt idx="0">
                  <c:v>47.77</c:v>
                </c:pt>
              </c:numCache>
            </c:numRef>
          </c:val>
          <c:extLst>
            <c:ext xmlns:c16="http://schemas.microsoft.com/office/drawing/2014/chart" uri="{C3380CC4-5D6E-409C-BE32-E72D297353CC}">
              <c16:uniqueId val="{00000001-B126-47C3-BED3-C0C262CE6730}"/>
            </c:ext>
          </c:extLst>
        </c:ser>
        <c:dLbls>
          <c:showLegendKey val="0"/>
          <c:showVal val="0"/>
          <c:showCatName val="0"/>
          <c:showSerName val="0"/>
          <c:showPercent val="0"/>
          <c:showBubbleSize val="0"/>
        </c:dLbls>
        <c:gapWidth val="150"/>
        <c:overlap val="100"/>
        <c:axId val="742671392"/>
        <c:axId val="486244448"/>
      </c:barChart>
      <c:catAx>
        <c:axId val="74267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244448"/>
        <c:crosses val="autoZero"/>
        <c:auto val="1"/>
        <c:lblAlgn val="ctr"/>
        <c:lblOffset val="100"/>
        <c:noMultiLvlLbl val="0"/>
      </c:catAx>
      <c:valAx>
        <c:axId val="48624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2671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Sheet1!$J$2</c:f>
              <c:strCache>
                <c:ptCount val="1"/>
                <c:pt idx="0">
                  <c:v>density (g/cm3)</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Sheet1!$I$3:$I$29</c:f>
              <c:numCache>
                <c:formatCode>0.000</c:formatCode>
                <c:ptCount val="27"/>
                <c:pt idx="0">
                  <c:v>40.003999999999998</c:v>
                </c:pt>
                <c:pt idx="1">
                  <c:v>40.753999999999998</c:v>
                </c:pt>
                <c:pt idx="2">
                  <c:v>41.503999999999998</c:v>
                </c:pt>
                <c:pt idx="3">
                  <c:v>42.253</c:v>
                </c:pt>
                <c:pt idx="4">
                  <c:v>43.003999999999998</c:v>
                </c:pt>
                <c:pt idx="5">
                  <c:v>43.753999999999998</c:v>
                </c:pt>
                <c:pt idx="6">
                  <c:v>44.503999999999998</c:v>
                </c:pt>
                <c:pt idx="7">
                  <c:v>45.253999999999998</c:v>
                </c:pt>
                <c:pt idx="8">
                  <c:v>46.003999999999998</c:v>
                </c:pt>
                <c:pt idx="9">
                  <c:v>46.755000000000003</c:v>
                </c:pt>
                <c:pt idx="10">
                  <c:v>47.503999999999998</c:v>
                </c:pt>
                <c:pt idx="11">
                  <c:v>48.253999999999998</c:v>
                </c:pt>
                <c:pt idx="12">
                  <c:v>49.003999999999998</c:v>
                </c:pt>
                <c:pt idx="13">
                  <c:v>49.753999999999998</c:v>
                </c:pt>
                <c:pt idx="14">
                  <c:v>50.503999999999998</c:v>
                </c:pt>
                <c:pt idx="15">
                  <c:v>51.253999999999998</c:v>
                </c:pt>
                <c:pt idx="16">
                  <c:v>52.003999999999998</c:v>
                </c:pt>
                <c:pt idx="17">
                  <c:v>52.753999999999998</c:v>
                </c:pt>
                <c:pt idx="18">
                  <c:v>53.503999999999998</c:v>
                </c:pt>
                <c:pt idx="19">
                  <c:v>54.253</c:v>
                </c:pt>
                <c:pt idx="20">
                  <c:v>55.003999999999998</c:v>
                </c:pt>
                <c:pt idx="21">
                  <c:v>55.753999999999998</c:v>
                </c:pt>
                <c:pt idx="22">
                  <c:v>56.503999999999998</c:v>
                </c:pt>
                <c:pt idx="23">
                  <c:v>57.253999999999998</c:v>
                </c:pt>
                <c:pt idx="24">
                  <c:v>58.003999999999998</c:v>
                </c:pt>
                <c:pt idx="25">
                  <c:v>58.753999999999998</c:v>
                </c:pt>
                <c:pt idx="26">
                  <c:v>59.503999999999998</c:v>
                </c:pt>
              </c:numCache>
            </c:numRef>
          </c:xVal>
          <c:yVal>
            <c:numRef>
              <c:f>Sheet1!$J$3:$J$29</c:f>
              <c:numCache>
                <c:formatCode>0.000000</c:formatCode>
                <c:ptCount val="27"/>
                <c:pt idx="0">
                  <c:v>0.99934000000000001</c:v>
                </c:pt>
                <c:pt idx="1">
                  <c:v>0.99904400000000004</c:v>
                </c:pt>
                <c:pt idx="2">
                  <c:v>0.99874200000000002</c:v>
                </c:pt>
                <c:pt idx="3">
                  <c:v>0.99843599999999999</c:v>
                </c:pt>
                <c:pt idx="4">
                  <c:v>0.99812500000000004</c:v>
                </c:pt>
                <c:pt idx="5">
                  <c:v>0.99781200000000003</c:v>
                </c:pt>
                <c:pt idx="6">
                  <c:v>0.99749500000000002</c:v>
                </c:pt>
                <c:pt idx="7">
                  <c:v>0.997174</c:v>
                </c:pt>
                <c:pt idx="8">
                  <c:v>0.99685000000000001</c:v>
                </c:pt>
                <c:pt idx="9">
                  <c:v>0.99652399999999997</c:v>
                </c:pt>
                <c:pt idx="10">
                  <c:v>0.99619100000000005</c:v>
                </c:pt>
                <c:pt idx="11">
                  <c:v>0.99585299999999999</c:v>
                </c:pt>
                <c:pt idx="12">
                  <c:v>0.99543000000000004</c:v>
                </c:pt>
                <c:pt idx="13">
                  <c:v>0.99508799999999997</c:v>
                </c:pt>
                <c:pt idx="14">
                  <c:v>0.99474300000000004</c:v>
                </c:pt>
                <c:pt idx="15">
                  <c:v>0.994394</c:v>
                </c:pt>
                <c:pt idx="16">
                  <c:v>0.99404300000000001</c:v>
                </c:pt>
                <c:pt idx="17">
                  <c:v>0.99368900000000004</c:v>
                </c:pt>
                <c:pt idx="18">
                  <c:v>0.99333000000000005</c:v>
                </c:pt>
                <c:pt idx="19">
                  <c:v>0.99296899999999999</c:v>
                </c:pt>
                <c:pt idx="20">
                  <c:v>0.99260400000000004</c:v>
                </c:pt>
                <c:pt idx="21">
                  <c:v>0.99223499999999998</c:v>
                </c:pt>
                <c:pt idx="22">
                  <c:v>0.99186300000000005</c:v>
                </c:pt>
                <c:pt idx="23">
                  <c:v>0.99148800000000004</c:v>
                </c:pt>
                <c:pt idx="24">
                  <c:v>0.99111000000000005</c:v>
                </c:pt>
                <c:pt idx="25">
                  <c:v>0.99072899999999997</c:v>
                </c:pt>
                <c:pt idx="26">
                  <c:v>0.99033700000000002</c:v>
                </c:pt>
              </c:numCache>
            </c:numRef>
          </c:yVal>
          <c:smooth val="0"/>
          <c:extLst>
            <c:ext xmlns:c16="http://schemas.microsoft.com/office/drawing/2014/chart" uri="{C3380CC4-5D6E-409C-BE32-E72D297353CC}">
              <c16:uniqueId val="{00000000-C288-4712-9324-3F5BD72E5B7A}"/>
            </c:ext>
          </c:extLst>
        </c:ser>
        <c:dLbls>
          <c:showLegendKey val="0"/>
          <c:showVal val="0"/>
          <c:showCatName val="0"/>
          <c:showSerName val="0"/>
          <c:showPercent val="0"/>
          <c:showBubbleSize val="0"/>
        </c:dLbls>
        <c:axId val="116488031"/>
        <c:axId val="197783535"/>
      </c:scatterChart>
      <c:valAx>
        <c:axId val="116488031"/>
        <c:scaling>
          <c:orientation val="minMax"/>
          <c:min val="3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(ºC)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783535"/>
        <c:crosses val="autoZero"/>
        <c:crossBetween val="midCat"/>
      </c:valAx>
      <c:valAx>
        <c:axId val="197783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Lipid</a:t>
                </a:r>
                <a:r>
                  <a:rPr lang="en-US" baseline="0"/>
                  <a:t> + HEPES density (g/cm^3)</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88031"/>
        <c:crosses val="autoZero"/>
        <c:crossBetween val="midCat"/>
        <c:minorUnit val="2.0000000000000006E-4"/>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Sheet1!$M$3:$M$29</c:f>
              <c:numCache>
                <c:formatCode>0.000</c:formatCode>
                <c:ptCount val="27"/>
                <c:pt idx="0">
                  <c:v>40.003999999999998</c:v>
                </c:pt>
                <c:pt idx="1">
                  <c:v>40.753999999999998</c:v>
                </c:pt>
                <c:pt idx="2">
                  <c:v>41.503999999999998</c:v>
                </c:pt>
                <c:pt idx="3">
                  <c:v>42.253</c:v>
                </c:pt>
                <c:pt idx="4">
                  <c:v>43.003999999999998</c:v>
                </c:pt>
                <c:pt idx="5">
                  <c:v>43.753999999999998</c:v>
                </c:pt>
                <c:pt idx="6">
                  <c:v>44.503999999999998</c:v>
                </c:pt>
                <c:pt idx="7">
                  <c:v>45.253999999999998</c:v>
                </c:pt>
                <c:pt idx="8">
                  <c:v>46.003999999999998</c:v>
                </c:pt>
                <c:pt idx="9">
                  <c:v>46.755000000000003</c:v>
                </c:pt>
                <c:pt idx="10">
                  <c:v>47.503999999999998</c:v>
                </c:pt>
                <c:pt idx="11">
                  <c:v>48.253999999999998</c:v>
                </c:pt>
                <c:pt idx="12">
                  <c:v>49.003999999999998</c:v>
                </c:pt>
                <c:pt idx="13">
                  <c:v>49.753999999999998</c:v>
                </c:pt>
                <c:pt idx="14">
                  <c:v>50.503999999999998</c:v>
                </c:pt>
                <c:pt idx="15">
                  <c:v>51.253999999999998</c:v>
                </c:pt>
                <c:pt idx="16">
                  <c:v>52.003999999999998</c:v>
                </c:pt>
                <c:pt idx="17">
                  <c:v>52.753999999999998</c:v>
                </c:pt>
                <c:pt idx="18">
                  <c:v>53.503999999999998</c:v>
                </c:pt>
                <c:pt idx="19">
                  <c:v>54.253</c:v>
                </c:pt>
                <c:pt idx="20">
                  <c:v>55.003999999999998</c:v>
                </c:pt>
                <c:pt idx="21">
                  <c:v>55.753999999999998</c:v>
                </c:pt>
                <c:pt idx="22">
                  <c:v>56.503999999999998</c:v>
                </c:pt>
                <c:pt idx="23">
                  <c:v>57.253999999999998</c:v>
                </c:pt>
                <c:pt idx="24">
                  <c:v>58.003999999999998</c:v>
                </c:pt>
                <c:pt idx="25">
                  <c:v>58.753999999999998</c:v>
                </c:pt>
                <c:pt idx="26">
                  <c:v>59.503999999999998</c:v>
                </c:pt>
              </c:numCache>
            </c:numRef>
          </c:xVal>
          <c:yVal>
            <c:numRef>
              <c:f>Sheet1!$N$3:$N$29</c:f>
              <c:numCache>
                <c:formatCode>General</c:formatCode>
                <c:ptCount val="27"/>
                <c:pt idx="0">
                  <c:v>0.92610697165516542</c:v>
                </c:pt>
                <c:pt idx="1">
                  <c:v>0.92662486258247589</c:v>
                </c:pt>
                <c:pt idx="2">
                  <c:v>0.92778064088695578</c:v>
                </c:pt>
                <c:pt idx="3">
                  <c:v>0.92905356001053618</c:v>
                </c:pt>
                <c:pt idx="4">
                  <c:v>0.9303831606907228</c:v>
                </c:pt>
                <c:pt idx="5">
                  <c:v>0.93118397482830106</c:v>
                </c:pt>
                <c:pt idx="6">
                  <c:v>0.93200321137373265</c:v>
                </c:pt>
                <c:pt idx="7">
                  <c:v>0.93285356767891026</c:v>
                </c:pt>
                <c:pt idx="8">
                  <c:v>0.93341132482649614</c:v>
                </c:pt>
                <c:pt idx="9">
                  <c:v>0.93320463914913565</c:v>
                </c:pt>
                <c:pt idx="10">
                  <c:v>0.93437125550976852</c:v>
                </c:pt>
                <c:pt idx="11">
                  <c:v>0.93580996550656614</c:v>
                </c:pt>
                <c:pt idx="12">
                  <c:v>0.96467226359357117</c:v>
                </c:pt>
                <c:pt idx="13">
                  <c:v>0.96498349945154882</c:v>
                </c:pt>
                <c:pt idx="14">
                  <c:v>0.96507668150860526</c:v>
                </c:pt>
                <c:pt idx="15">
                  <c:v>0.96530218230564058</c:v>
                </c:pt>
                <c:pt idx="16">
                  <c:v>0.96499629963292421</c:v>
                </c:pt>
                <c:pt idx="17">
                  <c:v>0.96450922312392606</c:v>
                </c:pt>
                <c:pt idx="18">
                  <c:v>0.96453096926227866</c:v>
                </c:pt>
                <c:pt idx="19">
                  <c:v>0.96422275237226607</c:v>
                </c:pt>
                <c:pt idx="20">
                  <c:v>0.96378105133194436</c:v>
                </c:pt>
                <c:pt idx="21">
                  <c:v>0.96371291641777934</c:v>
                </c:pt>
                <c:pt idx="22">
                  <c:v>0.96352712915335792</c:v>
                </c:pt>
                <c:pt idx="23">
                  <c:v>0.96323620740702354</c:v>
                </c:pt>
                <c:pt idx="24">
                  <c:v>0.96285270309973991</c:v>
                </c:pt>
                <c:pt idx="25">
                  <c:v>0.96238920314255494</c:v>
                </c:pt>
                <c:pt idx="26">
                  <c:v>0.96458542461659402</c:v>
                </c:pt>
              </c:numCache>
            </c:numRef>
          </c:yVal>
          <c:smooth val="0"/>
          <c:extLst>
            <c:ext xmlns:c16="http://schemas.microsoft.com/office/drawing/2014/chart" uri="{C3380CC4-5D6E-409C-BE32-E72D297353CC}">
              <c16:uniqueId val="{00000000-0D0E-4556-9777-6D49947E8444}"/>
            </c:ext>
          </c:extLst>
        </c:ser>
        <c:dLbls>
          <c:showLegendKey val="0"/>
          <c:showVal val="0"/>
          <c:showCatName val="0"/>
          <c:showSerName val="0"/>
          <c:showPercent val="0"/>
          <c:showBubbleSize val="0"/>
        </c:dLbls>
        <c:axId val="1035251663"/>
        <c:axId val="749003119"/>
      </c:scatterChart>
      <c:valAx>
        <c:axId val="1035251663"/>
        <c:scaling>
          <c:orientation val="minMax"/>
          <c:min val="3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Temperature(ºC)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003119"/>
        <c:crosses val="autoZero"/>
        <c:crossBetween val="midCat"/>
      </c:valAx>
      <c:valAx>
        <c:axId val="7490031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Specific volum(cm^3)</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52516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92B2DCC7-1BFB-4EB6-93AC-2EA6D15DA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3.xml><?xml version="1.0" encoding="utf-8"?>
<ds:datastoreItem xmlns:ds="http://schemas.openxmlformats.org/officeDocument/2006/customXml" ds:itemID="{05968AED-7063-4155-91A2-8C47F2991388}">
  <ds:schemaRefs>
    <ds:schemaRef ds:uri="http://schemas.microsoft.com/sharepoint/v3/contenttype/forms"/>
  </ds:schemaRefs>
</ds:datastoreItem>
</file>

<file path=customXml/itemProps4.xml><?xml version="1.0" encoding="utf-8"?>
<ds:datastoreItem xmlns:ds="http://schemas.openxmlformats.org/officeDocument/2006/customXml" ds:itemID="{6C6B1F4B-D2C7-4080-9F0A-9A425E0F546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Student report with cover</Template>
  <TotalTime>0</TotalTime>
  <Pages>1</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2023-12-30T20:17:00Z</dcterms:created>
  <dcterms:modified xsi:type="dcterms:W3CDTF">2024-01-12T09:06:00Z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